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00E0" w14:textId="3296251F" w:rsidR="005E2E9F" w:rsidRPr="00D01B06" w:rsidRDefault="005E2E9F" w:rsidP="005E2E9F">
      <w:pPr>
        <w:suppressAutoHyphens/>
        <w:jc w:val="center"/>
        <w:rPr>
          <w:rFonts w:ascii="Arial" w:hAnsi="Arial" w:cs="Arial"/>
          <w:b/>
          <w:smallCaps/>
          <w:sz w:val="28"/>
          <w:lang w:val="en-GB"/>
        </w:rPr>
      </w:pPr>
      <w:r w:rsidRPr="00D01B06">
        <w:rPr>
          <w:rFonts w:ascii="Arial" w:hAnsi="Arial" w:cs="Arial"/>
          <w:b/>
          <w:smallCaps/>
          <w:sz w:val="28"/>
          <w:lang w:val="en-GB"/>
        </w:rPr>
        <w:t xml:space="preserve">Curriculum Vitae </w:t>
      </w:r>
      <w:r w:rsidR="00AA1D86">
        <w:rPr>
          <w:rFonts w:ascii="Arial" w:hAnsi="Arial" w:cs="Arial"/>
          <w:b/>
          <w:smallCaps/>
          <w:sz w:val="28"/>
          <w:lang w:val="en-GB"/>
        </w:rPr>
        <w:t>for International or National Experts</w:t>
      </w:r>
    </w:p>
    <w:p w14:paraId="39A192A1" w14:textId="77777777" w:rsidR="005E2E9F" w:rsidRPr="00D01B06" w:rsidRDefault="005E2E9F" w:rsidP="005E2E9F">
      <w:pPr>
        <w:pBdr>
          <w:bottom w:val="single" w:sz="8" w:space="1" w:color="auto"/>
        </w:pBdr>
        <w:suppressAutoHyphens/>
        <w:jc w:val="both"/>
        <w:rPr>
          <w:rFonts w:ascii="Arial" w:hAnsi="Arial" w:cs="Arial"/>
          <w:sz w:val="2"/>
          <w:szCs w:val="2"/>
          <w:lang w:val="en-GB"/>
        </w:rPr>
      </w:pPr>
    </w:p>
    <w:p w14:paraId="0682EAB5" w14:textId="77777777" w:rsidR="005E2E9F" w:rsidRPr="00D01B06" w:rsidRDefault="005E2E9F" w:rsidP="005E2E9F">
      <w:pPr>
        <w:pStyle w:val="Header"/>
        <w:tabs>
          <w:tab w:val="clear" w:pos="4320"/>
          <w:tab w:val="clear" w:pos="8640"/>
          <w:tab w:val="right" w:pos="9000"/>
        </w:tabs>
        <w:suppressAutoHyphens/>
        <w:jc w:val="both"/>
        <w:rPr>
          <w:rFonts w:ascii="Arial" w:hAnsi="Arial" w:cs="Arial"/>
          <w:szCs w:val="24"/>
          <w:lang w:eastAsia="it-IT"/>
        </w:rPr>
      </w:pPr>
    </w:p>
    <w:tbl>
      <w:tblPr>
        <w:tblW w:w="9367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547"/>
        <w:gridCol w:w="1620"/>
        <w:gridCol w:w="937"/>
        <w:gridCol w:w="675"/>
        <w:gridCol w:w="548"/>
        <w:gridCol w:w="1016"/>
        <w:gridCol w:w="179"/>
        <w:gridCol w:w="1254"/>
        <w:gridCol w:w="2591"/>
      </w:tblGrid>
      <w:tr w:rsidR="005E2E9F" w:rsidRPr="00D01B06" w14:paraId="6B66CBE4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6772C86A" w14:textId="77777777" w:rsidR="005E2E9F" w:rsidRPr="00D01B06" w:rsidRDefault="005E2E9F" w:rsidP="009E307D">
            <w:pPr>
              <w:tabs>
                <w:tab w:val="left" w:pos="468"/>
                <w:tab w:val="num" w:pos="1080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</w:tcPr>
          <w:p w14:paraId="397F8039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  <w:tr w:rsidR="005E2E9F" w:rsidRPr="00D01B06" w14:paraId="0410DF80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61A8EB14" w14:textId="77777777" w:rsidR="005E2E9F" w:rsidRPr="00D01B06" w:rsidRDefault="005E2E9F" w:rsidP="005E2E9F">
            <w:pPr>
              <w:numPr>
                <w:ilvl w:val="0"/>
                <w:numId w:val="11"/>
              </w:numPr>
              <w:tabs>
                <w:tab w:val="clear" w:pos="1080"/>
                <w:tab w:val="left" w:pos="468"/>
                <w:tab w:val="num" w:pos="720"/>
                <w:tab w:val="num" w:pos="900"/>
              </w:tabs>
              <w:suppressAutoHyphens/>
              <w:ind w:left="720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</w:tcPr>
          <w:p w14:paraId="284F44D8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Proposed Position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: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Pr="00D01B06">
              <w:rPr>
                <w:rFonts w:ascii="Arial" w:hAnsi="Arial" w:cs="Arial"/>
                <w:i/>
                <w:iCs/>
                <w:sz w:val="22"/>
                <w:szCs w:val="22"/>
                <w:lang w:val="en-GB"/>
              </w:rPr>
              <w:t xml:space="preserve">only one </w:t>
            </w:r>
            <w:r>
              <w:rPr>
                <w:rFonts w:ascii="Arial" w:hAnsi="Arial" w:cs="Arial"/>
                <w:i/>
                <w:iCs/>
                <w:sz w:val="22"/>
                <w:szCs w:val="22"/>
                <w:lang w:val="en-GB"/>
              </w:rPr>
              <w:t xml:space="preserve">expert </w:t>
            </w:r>
            <w:r w:rsidRPr="00D01B06">
              <w:rPr>
                <w:rFonts w:ascii="Arial" w:hAnsi="Arial" w:cs="Arial"/>
                <w:i/>
                <w:iCs/>
                <w:sz w:val="22"/>
                <w:szCs w:val="22"/>
                <w:lang w:val="en-GB"/>
              </w:rPr>
              <w:t>shall be nominated for each position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tr w:rsidR="005E2E9F" w:rsidRPr="00D01B06" w14:paraId="6842FE78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165ADA7D" w14:textId="77777777" w:rsidR="005E2E9F" w:rsidRPr="00D01B06" w:rsidRDefault="005E2E9F" w:rsidP="009E307D">
            <w:pPr>
              <w:pStyle w:val="Header"/>
              <w:tabs>
                <w:tab w:val="clear" w:pos="4320"/>
                <w:tab w:val="clear" w:pos="8640"/>
              </w:tabs>
              <w:suppressAutoHyphens/>
              <w:rPr>
                <w:rFonts w:ascii="Arial" w:hAnsi="Arial" w:cs="Arial"/>
                <w:sz w:val="22"/>
                <w:szCs w:val="22"/>
                <w:lang w:eastAsia="it-IT"/>
              </w:rPr>
            </w:pPr>
          </w:p>
        </w:tc>
        <w:tc>
          <w:tcPr>
            <w:tcW w:w="8820" w:type="dxa"/>
            <w:gridSpan w:val="8"/>
          </w:tcPr>
          <w:p w14:paraId="367CAE99" w14:textId="77777777" w:rsidR="005E2E9F" w:rsidRPr="00D01B06" w:rsidRDefault="005E2E9F" w:rsidP="009E307D">
            <w:pPr>
              <w:pStyle w:val="Header"/>
              <w:tabs>
                <w:tab w:val="clear" w:pos="4320"/>
                <w:tab w:val="clear" w:pos="864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  <w:lang w:eastAsia="it-IT"/>
              </w:rPr>
            </w:pPr>
            <w:r w:rsidRPr="00D01B06">
              <w:rPr>
                <w:rFonts w:ascii="Arial" w:hAnsi="Arial" w:cs="Arial"/>
                <w:sz w:val="22"/>
                <w:szCs w:val="22"/>
                <w:lang w:eastAsia="it-IT"/>
              </w:rPr>
              <w:t>______________________________________________________________________</w:t>
            </w:r>
          </w:p>
        </w:tc>
      </w:tr>
      <w:tr w:rsidR="005E2E9F" w:rsidRPr="00D01B06" w14:paraId="53A8F19F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6D292818" w14:textId="77777777" w:rsidR="005E2E9F" w:rsidRPr="00D01B06" w:rsidRDefault="005E2E9F" w:rsidP="009E307D">
            <w:pPr>
              <w:pStyle w:val="Header"/>
              <w:tabs>
                <w:tab w:val="clear" w:pos="4320"/>
                <w:tab w:val="clear" w:pos="8640"/>
              </w:tabs>
              <w:suppressAutoHyphens/>
              <w:rPr>
                <w:rFonts w:ascii="Arial" w:hAnsi="Arial" w:cs="Arial"/>
                <w:sz w:val="22"/>
                <w:szCs w:val="22"/>
                <w:lang w:eastAsia="it-IT"/>
              </w:rPr>
            </w:pPr>
          </w:p>
        </w:tc>
        <w:tc>
          <w:tcPr>
            <w:tcW w:w="8820" w:type="dxa"/>
            <w:gridSpan w:val="8"/>
          </w:tcPr>
          <w:p w14:paraId="5EF40D23" w14:textId="77777777" w:rsidR="005E2E9F" w:rsidRPr="00D01B06" w:rsidRDefault="005E2E9F" w:rsidP="009E307D">
            <w:pPr>
              <w:pStyle w:val="Header"/>
              <w:tabs>
                <w:tab w:val="clear" w:pos="4320"/>
                <w:tab w:val="clear" w:pos="864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  <w:lang w:eastAsia="it-IT"/>
              </w:rPr>
            </w:pPr>
          </w:p>
        </w:tc>
      </w:tr>
      <w:tr w:rsidR="005E2E9F" w:rsidRPr="00D01B06" w14:paraId="3FD05A28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134A4EE9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t>2.</w:t>
            </w:r>
          </w:p>
        </w:tc>
        <w:tc>
          <w:tcPr>
            <w:tcW w:w="8820" w:type="dxa"/>
            <w:gridSpan w:val="8"/>
          </w:tcPr>
          <w:p w14:paraId="24C1F492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Name of 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Entity:</w:t>
            </w: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t xml:space="preserve"> 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r w:rsidRPr="00D01B06">
              <w:rPr>
                <w:rFonts w:ascii="Arial" w:hAnsi="Arial" w:cs="Arial"/>
                <w:i/>
                <w:iCs/>
                <w:sz w:val="22"/>
                <w:szCs w:val="22"/>
                <w:lang w:val="en-GB"/>
              </w:rPr>
              <w:t xml:space="preserve">Insert name of </w:t>
            </w:r>
            <w:proofErr w:type="gramStart"/>
            <w:r>
              <w:rPr>
                <w:rFonts w:ascii="Arial" w:hAnsi="Arial" w:cs="Arial"/>
                <w:i/>
                <w:iCs/>
                <w:sz w:val="22"/>
                <w:szCs w:val="22"/>
                <w:lang w:val="en-GB"/>
              </w:rPr>
              <w:t>Consultant</w:t>
            </w:r>
            <w:proofErr w:type="gramEnd"/>
            <w:r>
              <w:rPr>
                <w:rFonts w:ascii="Arial" w:hAnsi="Arial" w:cs="Arial"/>
                <w:i/>
                <w:iCs/>
                <w:sz w:val="22"/>
                <w:szCs w:val="22"/>
                <w:lang w:val="en-GB"/>
              </w:rPr>
              <w:t xml:space="preserve"> or sub-consultant entity</w:t>
            </w:r>
            <w:r w:rsidRPr="00D01B06">
              <w:rPr>
                <w:rFonts w:ascii="Arial" w:hAnsi="Arial" w:cs="Arial"/>
                <w:i/>
                <w:iCs/>
                <w:sz w:val="22"/>
                <w:szCs w:val="22"/>
                <w:lang w:val="en-GB"/>
              </w:rPr>
              <w:t xml:space="preserve"> proposing the </w:t>
            </w:r>
            <w:proofErr w:type="gramStart"/>
            <w:r w:rsidRPr="00D01B06">
              <w:rPr>
                <w:rFonts w:ascii="Arial" w:hAnsi="Arial" w:cs="Arial"/>
                <w:i/>
                <w:iCs/>
                <w:sz w:val="22"/>
                <w:szCs w:val="22"/>
                <w:lang w:val="en-GB"/>
              </w:rPr>
              <w:t>expert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  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en-GB"/>
              </w:rPr>
              <w:t>_______________________________________________________________</w:t>
            </w:r>
          </w:p>
        </w:tc>
      </w:tr>
      <w:tr w:rsidR="005E2E9F" w:rsidRPr="00D01B06" w14:paraId="4F0A2138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371F978F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</w:tcPr>
          <w:p w14:paraId="5206196C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5E2E9F" w:rsidRPr="00D01B06" w14:paraId="63F3D6B5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52A94B24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3.</w:t>
            </w:r>
          </w:p>
        </w:tc>
        <w:tc>
          <w:tcPr>
            <w:tcW w:w="3780" w:type="dxa"/>
            <w:gridSpan w:val="4"/>
          </w:tcPr>
          <w:p w14:paraId="43B49033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Name of Expert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: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Pr="00D01B06">
              <w:rPr>
                <w:rFonts w:ascii="Arial" w:hAnsi="Arial" w:cs="Arial"/>
                <w:i/>
                <w:iCs/>
                <w:sz w:val="22"/>
                <w:szCs w:val="22"/>
                <w:lang w:val="en-GB"/>
              </w:rPr>
              <w:t>Insert full name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  <w:tc>
          <w:tcPr>
            <w:tcW w:w="5040" w:type="dxa"/>
            <w:gridSpan w:val="4"/>
          </w:tcPr>
          <w:p w14:paraId="010CD27E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Cs/>
                <w:sz w:val="22"/>
                <w:szCs w:val="22"/>
                <w:lang w:val="en-GB"/>
              </w:rPr>
              <w:t>_______________________________________</w:t>
            </w:r>
          </w:p>
        </w:tc>
      </w:tr>
      <w:tr w:rsidR="005E2E9F" w:rsidRPr="00D01B06" w14:paraId="5BD6ACF2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1C80BAAB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</w:tcPr>
          <w:p w14:paraId="1185FA0E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5E2E9F" w:rsidRPr="00D01B06" w14:paraId="74FDA1F6" w14:textId="77777777" w:rsidTr="009E307D">
        <w:trPr>
          <w:trHeight w:val="315"/>
        </w:trPr>
        <w:tc>
          <w:tcPr>
            <w:tcW w:w="547" w:type="dxa"/>
            <w:tcMar>
              <w:left w:w="115" w:type="dxa"/>
              <w:right w:w="115" w:type="dxa"/>
            </w:tcMar>
          </w:tcPr>
          <w:p w14:paraId="55B5B327" w14:textId="77777777" w:rsidR="005E2E9F" w:rsidRPr="00D01B06" w:rsidRDefault="005E2E9F" w:rsidP="009E307D">
            <w:pPr>
              <w:tabs>
                <w:tab w:val="left" w:pos="468"/>
                <w:tab w:val="left" w:pos="5148"/>
              </w:tabs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t>4.</w:t>
            </w:r>
          </w:p>
        </w:tc>
        <w:tc>
          <w:tcPr>
            <w:tcW w:w="1620" w:type="dxa"/>
          </w:tcPr>
          <w:p w14:paraId="36A6C6F2" w14:textId="77777777" w:rsidR="005E2E9F" w:rsidRPr="00D01B06" w:rsidRDefault="005E2E9F" w:rsidP="009E307D">
            <w:pPr>
              <w:tabs>
                <w:tab w:val="left" w:pos="468"/>
                <w:tab w:val="left" w:pos="5148"/>
              </w:tabs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Date of Birth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:</w:t>
            </w:r>
          </w:p>
        </w:tc>
        <w:tc>
          <w:tcPr>
            <w:tcW w:w="3176" w:type="dxa"/>
            <w:gridSpan w:val="4"/>
          </w:tcPr>
          <w:p w14:paraId="372AFB58" w14:textId="77777777" w:rsidR="005E2E9F" w:rsidRPr="00D01B06" w:rsidRDefault="005E2E9F" w:rsidP="009E307D">
            <w:pPr>
              <w:tabs>
                <w:tab w:val="left" w:pos="468"/>
                <w:tab w:val="left" w:pos="5148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________________________</w:t>
            </w:r>
          </w:p>
        </w:tc>
        <w:tc>
          <w:tcPr>
            <w:tcW w:w="1433" w:type="dxa"/>
            <w:gridSpan w:val="2"/>
          </w:tcPr>
          <w:p w14:paraId="06F9391C" w14:textId="77777777" w:rsidR="005E2E9F" w:rsidRPr="00D01B06" w:rsidRDefault="005E2E9F" w:rsidP="009E307D">
            <w:pPr>
              <w:tabs>
                <w:tab w:val="left" w:pos="468"/>
                <w:tab w:val="left" w:pos="5148"/>
              </w:tabs>
              <w:suppressAutoHyphens/>
              <w:ind w:right="-60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t>C</w:t>
            </w:r>
            <w:r w:rsidRPr="00D01B06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itizenship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:</w:t>
            </w:r>
          </w:p>
        </w:tc>
        <w:tc>
          <w:tcPr>
            <w:tcW w:w="2591" w:type="dxa"/>
          </w:tcPr>
          <w:p w14:paraId="2210AE5B" w14:textId="77777777" w:rsidR="005E2E9F" w:rsidRPr="00D01B06" w:rsidRDefault="005E2E9F" w:rsidP="009E307D">
            <w:pPr>
              <w:tabs>
                <w:tab w:val="left" w:pos="468"/>
                <w:tab w:val="left" w:pos="5148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___________________</w:t>
            </w:r>
          </w:p>
        </w:tc>
      </w:tr>
      <w:tr w:rsidR="005E2E9F" w:rsidRPr="00D01B06" w14:paraId="25189C45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413B5074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</w:tcPr>
          <w:p w14:paraId="1B8A562C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5E2E9F" w:rsidRPr="00D01B06" w14:paraId="4B20BDCD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3C2FC514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t xml:space="preserve">5. </w:t>
            </w:r>
          </w:p>
        </w:tc>
        <w:tc>
          <w:tcPr>
            <w:tcW w:w="8820" w:type="dxa"/>
            <w:gridSpan w:val="8"/>
          </w:tcPr>
          <w:p w14:paraId="0FA86B15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n-US"/>
              </w:rPr>
              <w:t>Complete personal contact details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n-US"/>
              </w:rPr>
              <w:t>:</w:t>
            </w:r>
            <w:r w:rsidRPr="00D01B06">
              <w:rPr>
                <w:rFonts w:ascii="Arial" w:hAnsi="Arial" w:cs="Arial"/>
                <w:color w:val="000000"/>
                <w:sz w:val="22"/>
                <w:szCs w:val="22"/>
                <w:lang w:val="en-US" w:eastAsia="en-US"/>
              </w:rPr>
              <w:t xml:space="preserve"> [</w:t>
            </w:r>
            <w:r w:rsidRPr="00D01B06">
              <w:rPr>
                <w:rFonts w:ascii="Arial" w:hAnsi="Arial" w:cs="Arial"/>
                <w:i/>
                <w:color w:val="000000"/>
                <w:sz w:val="22"/>
                <w:szCs w:val="22"/>
                <w:lang w:val="en-US" w:eastAsia="en-US"/>
              </w:rPr>
              <w:t>Include complete address and telephone number/ email</w:t>
            </w:r>
            <w:r>
              <w:rPr>
                <w:rFonts w:ascii="Arial" w:hAnsi="Arial" w:cs="Arial"/>
                <w:i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D01B06">
              <w:rPr>
                <w:rFonts w:ascii="Arial" w:hAnsi="Arial" w:cs="Arial"/>
                <w:i/>
                <w:color w:val="000000"/>
                <w:sz w:val="22"/>
                <w:szCs w:val="22"/>
                <w:lang w:val="en-US" w:eastAsia="en-US"/>
              </w:rPr>
              <w:t>address</w:t>
            </w:r>
            <w:r w:rsidRPr="00D01B06">
              <w:rPr>
                <w:rFonts w:ascii="Arial" w:hAnsi="Arial" w:cs="Arial"/>
                <w:color w:val="000000"/>
                <w:sz w:val="22"/>
                <w:szCs w:val="22"/>
                <w:lang w:val="en-US" w:eastAsia="en-US"/>
              </w:rPr>
              <w:t>]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n-US"/>
              </w:rPr>
              <w:t xml:space="preserve"> _</w:t>
            </w:r>
            <w:r w:rsidRPr="00D01B06">
              <w:rPr>
                <w:rFonts w:ascii="Arial" w:hAnsi="Arial" w:cs="Arial"/>
                <w:color w:val="000000"/>
                <w:sz w:val="22"/>
                <w:szCs w:val="22"/>
                <w:lang w:val="en-US" w:eastAsia="en-US"/>
              </w:rPr>
              <w:t>__________________________________________________</w:t>
            </w:r>
          </w:p>
        </w:tc>
      </w:tr>
      <w:tr w:rsidR="005E2E9F" w:rsidRPr="00D01B06" w14:paraId="5A8EBB89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421E2BA7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</w:tcPr>
          <w:p w14:paraId="1A7D78C4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5E2E9F" w:rsidRPr="00D01B06" w14:paraId="4BCAFE9F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30BD69C9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6.</w:t>
            </w:r>
          </w:p>
        </w:tc>
        <w:tc>
          <w:tcPr>
            <w:tcW w:w="8820" w:type="dxa"/>
            <w:gridSpan w:val="8"/>
          </w:tcPr>
          <w:p w14:paraId="6D9016E3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jc w:val="both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GB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t>Education</w:t>
            </w: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:</w:t>
            </w:r>
            <w:r w:rsidRPr="00D01B06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r w:rsidRPr="00D01B06">
              <w:rPr>
                <w:rFonts w:ascii="Arial" w:hAnsi="Arial" w:cs="Arial"/>
                <w:i/>
                <w:iCs/>
                <w:sz w:val="22"/>
                <w:szCs w:val="22"/>
                <w:lang w:val="en-GB"/>
              </w:rPr>
              <w:t>Indicate</w:t>
            </w:r>
            <w:r w:rsidRPr="00D01B06">
              <w:rPr>
                <w:rFonts w:ascii="Arial" w:hAnsi="Arial" w:cs="Arial"/>
                <w:i/>
                <w:sz w:val="22"/>
                <w:szCs w:val="22"/>
                <w:lang w:val="en-GB"/>
              </w:rPr>
              <w:t xml:space="preserve"> college/university and other specialized education of expert, giving names of institutions, degrees obtained, and dates of obtainment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tr w:rsidR="005E2E9F" w:rsidRPr="00D01B06" w14:paraId="5E585FE1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4596F2DA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</w:tcPr>
          <w:p w14:paraId="4AEF6DE9" w14:textId="77777777" w:rsidR="005E2E9F" w:rsidRPr="00D01B06" w:rsidRDefault="005E2E9F" w:rsidP="009E307D">
            <w:pPr>
              <w:pStyle w:val="Header"/>
              <w:tabs>
                <w:tab w:val="clear" w:pos="4320"/>
                <w:tab w:val="clear" w:pos="864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  <w:lang w:eastAsia="it-IT"/>
              </w:rPr>
            </w:pPr>
            <w:r w:rsidRPr="00D01B06">
              <w:rPr>
                <w:rFonts w:ascii="Arial" w:hAnsi="Arial" w:cs="Arial"/>
                <w:sz w:val="22"/>
                <w:szCs w:val="22"/>
                <w:lang w:eastAsia="it-IT"/>
              </w:rPr>
              <w:t>______________________________________________________________________</w:t>
            </w:r>
          </w:p>
        </w:tc>
      </w:tr>
      <w:tr w:rsidR="005E2E9F" w:rsidRPr="00D01B06" w14:paraId="7DADF595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7F632B94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</w:tcPr>
          <w:p w14:paraId="1A8BBBBD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5E2E9F" w:rsidRPr="00D01B06" w14:paraId="5E9F917C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15B3509D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t>7.</w:t>
            </w:r>
          </w:p>
        </w:tc>
        <w:tc>
          <w:tcPr>
            <w:tcW w:w="4975" w:type="dxa"/>
            <w:gridSpan w:val="6"/>
          </w:tcPr>
          <w:p w14:paraId="1B2857B3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Membership in Professional Associations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:</w:t>
            </w:r>
          </w:p>
        </w:tc>
        <w:tc>
          <w:tcPr>
            <w:tcW w:w="3845" w:type="dxa"/>
            <w:gridSpan w:val="2"/>
          </w:tcPr>
          <w:p w14:paraId="75B93E7F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_____________________________</w:t>
            </w:r>
          </w:p>
        </w:tc>
      </w:tr>
      <w:tr w:rsidR="005E2E9F" w:rsidRPr="00D01B06" w14:paraId="34FF8DB5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2A9D2BEC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</w:tcPr>
          <w:p w14:paraId="6AAAC975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  <w:tr w:rsidR="005E2E9F" w:rsidRPr="00D01B06" w14:paraId="4E0F6822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4AEC2A6D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t>8.</w:t>
            </w:r>
          </w:p>
        </w:tc>
        <w:tc>
          <w:tcPr>
            <w:tcW w:w="8820" w:type="dxa"/>
            <w:gridSpan w:val="8"/>
          </w:tcPr>
          <w:p w14:paraId="612470FC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Other Training</w:t>
            </w:r>
            <w:r w:rsidRPr="006E4B54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: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Pr="00D01B06">
              <w:rPr>
                <w:rFonts w:ascii="Arial" w:hAnsi="Arial" w:cs="Arial"/>
                <w:i/>
                <w:iCs/>
                <w:sz w:val="22"/>
                <w:szCs w:val="22"/>
                <w:lang w:val="en-GB"/>
              </w:rPr>
              <w:t>Indicate</w:t>
            </w:r>
            <w:r w:rsidRPr="00D01B06">
              <w:rPr>
                <w:rFonts w:ascii="Arial" w:hAnsi="Arial" w:cs="Arial"/>
                <w:i/>
                <w:sz w:val="22"/>
                <w:szCs w:val="22"/>
                <w:lang w:val="en-GB"/>
              </w:rPr>
              <w:t xml:space="preserve"> significant training since degrees under </w:t>
            </w:r>
            <w:r>
              <w:rPr>
                <w:rFonts w:ascii="Arial" w:hAnsi="Arial" w:cs="Arial"/>
                <w:i/>
                <w:sz w:val="22"/>
                <w:szCs w:val="22"/>
                <w:lang w:val="en-GB"/>
              </w:rPr>
              <w:t>“</w:t>
            </w:r>
            <w:r w:rsidRPr="00D01B06">
              <w:rPr>
                <w:rFonts w:ascii="Arial" w:hAnsi="Arial" w:cs="Arial"/>
                <w:i/>
                <w:sz w:val="22"/>
                <w:szCs w:val="22"/>
                <w:lang w:val="en-GB"/>
              </w:rPr>
              <w:t>6</w:t>
            </w:r>
            <w:r>
              <w:rPr>
                <w:rFonts w:ascii="Arial" w:hAnsi="Arial" w:cs="Arial"/>
                <w:i/>
                <w:sz w:val="22"/>
                <w:szCs w:val="22"/>
                <w:lang w:val="en-GB"/>
              </w:rPr>
              <w:t>.</w:t>
            </w:r>
            <w:r w:rsidRPr="00D01B06">
              <w:rPr>
                <w:rFonts w:ascii="Arial" w:hAnsi="Arial" w:cs="Arial"/>
                <w:i/>
                <w:sz w:val="22"/>
                <w:szCs w:val="22"/>
                <w:lang w:val="en-GB"/>
              </w:rPr>
              <w:t xml:space="preserve"> Education</w:t>
            </w:r>
            <w:r>
              <w:rPr>
                <w:rFonts w:ascii="Arial" w:hAnsi="Arial" w:cs="Arial"/>
                <w:i/>
                <w:sz w:val="22"/>
                <w:szCs w:val="22"/>
                <w:lang w:val="en-GB"/>
              </w:rPr>
              <w:t>”</w:t>
            </w:r>
            <w:r w:rsidRPr="00D01B06">
              <w:rPr>
                <w:rFonts w:ascii="Arial" w:hAnsi="Arial" w:cs="Arial"/>
                <w:i/>
                <w:sz w:val="22"/>
                <w:szCs w:val="22"/>
                <w:lang w:val="en-GB"/>
              </w:rPr>
              <w:t xml:space="preserve"> were obtained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_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_____________________________________________________________</w:t>
            </w:r>
          </w:p>
        </w:tc>
      </w:tr>
      <w:tr w:rsidR="005E2E9F" w:rsidRPr="00D01B06" w14:paraId="56F3EEEC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401AD278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</w:tcPr>
          <w:p w14:paraId="60091192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sz w:val="12"/>
                <w:szCs w:val="12"/>
                <w:lang w:val="en-GB"/>
              </w:rPr>
            </w:pPr>
          </w:p>
        </w:tc>
      </w:tr>
      <w:tr w:rsidR="005E2E9F" w:rsidRPr="00D01B06" w14:paraId="7690FE0D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6721A840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t>9.</w:t>
            </w:r>
          </w:p>
        </w:tc>
        <w:tc>
          <w:tcPr>
            <w:tcW w:w="8820" w:type="dxa"/>
            <w:gridSpan w:val="8"/>
          </w:tcPr>
          <w:p w14:paraId="11409B42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jc w:val="both"/>
              <w:rPr>
                <w:rFonts w:ascii="Arial" w:hAnsi="Arial" w:cs="Arial"/>
                <w:sz w:val="12"/>
                <w:szCs w:val="12"/>
                <w:lang w:val="en-GB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t>Countries of Work Experience</w:t>
            </w:r>
            <w:proofErr w:type="gramStart"/>
            <w:r w:rsidRPr="00D01B06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:</w:t>
            </w:r>
            <w:r w:rsidRPr="00D01B06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proofErr w:type="gramEnd"/>
            <w:r w:rsidRPr="00D01B06">
              <w:rPr>
                <w:rFonts w:ascii="Arial" w:hAnsi="Arial" w:cs="Arial"/>
                <w:i/>
                <w:sz w:val="22"/>
                <w:szCs w:val="22"/>
                <w:lang w:val="en-GB"/>
              </w:rPr>
              <w:t xml:space="preserve">List countries where expert has worked in the last ten </w:t>
            </w:r>
            <w:proofErr w:type="gramStart"/>
            <w:r w:rsidRPr="00D01B06">
              <w:rPr>
                <w:rFonts w:ascii="Arial" w:hAnsi="Arial" w:cs="Arial"/>
                <w:i/>
                <w:sz w:val="22"/>
                <w:szCs w:val="22"/>
                <w:lang w:val="en-GB"/>
              </w:rPr>
              <w:t>years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t xml:space="preserve"> 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proofErr w:type="gramEnd"/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softHyphen/>
              <w:t>________________________________________________________________</w:t>
            </w:r>
          </w:p>
        </w:tc>
      </w:tr>
      <w:tr w:rsidR="005E2E9F" w:rsidRPr="00D01B06" w14:paraId="4B91EB9C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336F3913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</w:tcPr>
          <w:p w14:paraId="4CED6D96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sz w:val="12"/>
                <w:szCs w:val="12"/>
                <w:lang w:val="en-GB"/>
              </w:rPr>
            </w:pPr>
          </w:p>
        </w:tc>
      </w:tr>
      <w:tr w:rsidR="005E2E9F" w:rsidRPr="00D01B06" w14:paraId="1EA51199" w14:textId="77777777" w:rsidTr="009E307D">
        <w:tc>
          <w:tcPr>
            <w:tcW w:w="547" w:type="dxa"/>
            <w:tcMar>
              <w:left w:w="115" w:type="dxa"/>
              <w:right w:w="115" w:type="dxa"/>
            </w:tcMar>
          </w:tcPr>
          <w:p w14:paraId="38088A87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10.</w:t>
            </w:r>
          </w:p>
        </w:tc>
        <w:tc>
          <w:tcPr>
            <w:tcW w:w="8820" w:type="dxa"/>
            <w:gridSpan w:val="8"/>
          </w:tcPr>
          <w:p w14:paraId="3AB72221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jc w:val="both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t>Languages</w:t>
            </w: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:</w:t>
            </w:r>
            <w:r w:rsidRPr="00D01B06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r w:rsidRPr="00D01B06">
              <w:rPr>
                <w:rFonts w:ascii="Arial" w:hAnsi="Arial" w:cs="Arial"/>
                <w:i/>
                <w:sz w:val="22"/>
                <w:szCs w:val="22"/>
                <w:lang w:val="en-GB"/>
              </w:rPr>
              <w:t>For each language indicate proficiency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  <w:r w:rsidRPr="00D01B06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</w:t>
            </w:r>
          </w:p>
        </w:tc>
      </w:tr>
      <w:tr w:rsidR="005E2E9F" w:rsidRPr="00D01B06" w14:paraId="50F36FF5" w14:textId="77777777" w:rsidTr="009E307D">
        <w:trPr>
          <w:trHeight w:val="2187"/>
        </w:trPr>
        <w:tc>
          <w:tcPr>
            <w:tcW w:w="547" w:type="dxa"/>
            <w:tcMar>
              <w:left w:w="115" w:type="dxa"/>
              <w:right w:w="115" w:type="dxa"/>
            </w:tcMar>
          </w:tcPr>
          <w:p w14:paraId="3DA0EA9B" w14:textId="77777777" w:rsidR="005E2E9F" w:rsidRPr="00D01B06" w:rsidRDefault="005E2E9F" w:rsidP="009E307D">
            <w:pPr>
              <w:tabs>
                <w:tab w:val="left" w:pos="468"/>
              </w:tabs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</w:tcPr>
          <w:p w14:paraId="615515D9" w14:textId="77777777" w:rsidR="005E2E9F" w:rsidRPr="00D01B06" w:rsidRDefault="005E2E9F" w:rsidP="009E307D">
            <w:pPr>
              <w:pStyle w:val="Header"/>
              <w:tabs>
                <w:tab w:val="clear" w:pos="4320"/>
                <w:tab w:val="clear" w:pos="864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  <w:lang w:eastAsia="it-IT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27"/>
              <w:gridCol w:w="2430"/>
              <w:gridCol w:w="1890"/>
              <w:gridCol w:w="2042"/>
            </w:tblGrid>
            <w:tr w:rsidR="005E2E9F" w:rsidRPr="00D01B06" w14:paraId="1FF1503F" w14:textId="77777777" w:rsidTr="009E307D">
              <w:trPr>
                <w:trHeight w:val="575"/>
              </w:trPr>
              <w:tc>
                <w:tcPr>
                  <w:tcW w:w="2227" w:type="dxa"/>
                </w:tcPr>
                <w:p w14:paraId="183401FF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sz w:val="22"/>
                      <w:szCs w:val="22"/>
                      <w:lang w:eastAsia="it-IT"/>
                    </w:rPr>
                  </w:pPr>
                </w:p>
              </w:tc>
              <w:tc>
                <w:tcPr>
                  <w:tcW w:w="6362" w:type="dxa"/>
                  <w:gridSpan w:val="3"/>
                </w:tcPr>
                <w:p w14:paraId="1E3D5726" w14:textId="77777777" w:rsidR="005E2E9F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eastAsia="it-IT"/>
                    </w:rPr>
                  </w:pPr>
                  <w:r w:rsidRPr="00D01B06">
                    <w:rPr>
                      <w:rFonts w:ascii="Arial" w:hAnsi="Arial" w:cs="Arial"/>
                      <w:b/>
                      <w:sz w:val="22"/>
                      <w:szCs w:val="22"/>
                      <w:lang w:eastAsia="it-IT"/>
                    </w:rPr>
                    <w:t xml:space="preserve">Level of Proficiency </w:t>
                  </w:r>
                </w:p>
                <w:p w14:paraId="32451988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eastAsia="it-IT"/>
                    </w:rPr>
                  </w:pPr>
                  <w:r w:rsidRPr="00D01B06">
                    <w:rPr>
                      <w:rFonts w:ascii="Arial" w:hAnsi="Arial" w:cs="Arial"/>
                      <w:b/>
                      <w:sz w:val="22"/>
                      <w:szCs w:val="22"/>
                      <w:lang w:eastAsia="it-IT"/>
                    </w:rPr>
                    <w:t>(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eastAsia="it-IT"/>
                    </w:rPr>
                    <w:t>m</w:t>
                  </w:r>
                  <w:r w:rsidRPr="00D01B06">
                    <w:rPr>
                      <w:rFonts w:ascii="Arial" w:hAnsi="Arial" w:cs="Arial"/>
                      <w:b/>
                      <w:sz w:val="22"/>
                      <w:szCs w:val="22"/>
                      <w:lang w:eastAsia="it-IT"/>
                    </w:rPr>
                    <w:t xml:space="preserve">other tongue, 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eastAsia="it-IT"/>
                    </w:rPr>
                    <w:t>e</w:t>
                  </w:r>
                  <w:r w:rsidRPr="00D01B06">
                    <w:rPr>
                      <w:rFonts w:ascii="Arial" w:hAnsi="Arial" w:cs="Arial"/>
                      <w:b/>
                      <w:sz w:val="22"/>
                      <w:szCs w:val="22"/>
                      <w:lang w:eastAsia="it-IT"/>
                    </w:rPr>
                    <w:t>xcellent, good, fair, poor)</w:t>
                  </w:r>
                </w:p>
              </w:tc>
            </w:tr>
            <w:tr w:rsidR="005E2E9F" w:rsidRPr="00D01B06" w14:paraId="30838355" w14:textId="77777777" w:rsidTr="009E307D">
              <w:tc>
                <w:tcPr>
                  <w:tcW w:w="2227" w:type="dxa"/>
                </w:tcPr>
                <w:p w14:paraId="07A05290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eastAsia="it-IT"/>
                    </w:rPr>
                  </w:pPr>
                  <w:r w:rsidRPr="00D01B06">
                    <w:rPr>
                      <w:rFonts w:ascii="Arial" w:hAnsi="Arial" w:cs="Arial"/>
                      <w:b/>
                      <w:sz w:val="22"/>
                      <w:szCs w:val="22"/>
                      <w:lang w:eastAsia="it-IT"/>
                    </w:rPr>
                    <w:t>Language</w:t>
                  </w:r>
                </w:p>
              </w:tc>
              <w:tc>
                <w:tcPr>
                  <w:tcW w:w="2430" w:type="dxa"/>
                </w:tcPr>
                <w:p w14:paraId="2C8C1157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eastAsia="it-IT"/>
                    </w:rPr>
                  </w:pPr>
                  <w:r w:rsidRPr="00D01B06">
                    <w:rPr>
                      <w:rFonts w:ascii="Arial" w:hAnsi="Arial" w:cs="Arial"/>
                      <w:b/>
                      <w:sz w:val="22"/>
                      <w:szCs w:val="22"/>
                      <w:lang w:eastAsia="it-IT"/>
                    </w:rPr>
                    <w:t>Speaking</w:t>
                  </w:r>
                </w:p>
              </w:tc>
              <w:tc>
                <w:tcPr>
                  <w:tcW w:w="1890" w:type="dxa"/>
                </w:tcPr>
                <w:p w14:paraId="148204D5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eastAsia="it-IT"/>
                    </w:rPr>
                  </w:pPr>
                  <w:smartTag w:uri="urn:schemas-microsoft-com:office:smarttags" w:element="City">
                    <w:smartTag w:uri="urn:schemas-microsoft-com:office:smarttags" w:element="place">
                      <w:r w:rsidRPr="00D01B06">
                        <w:rPr>
                          <w:rFonts w:ascii="Arial" w:hAnsi="Arial" w:cs="Arial"/>
                          <w:b/>
                          <w:sz w:val="22"/>
                          <w:szCs w:val="22"/>
                          <w:lang w:eastAsia="it-IT"/>
                        </w:rPr>
                        <w:t>Reading</w:t>
                      </w:r>
                    </w:smartTag>
                  </w:smartTag>
                </w:p>
              </w:tc>
              <w:tc>
                <w:tcPr>
                  <w:tcW w:w="2042" w:type="dxa"/>
                </w:tcPr>
                <w:p w14:paraId="5B002B21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eastAsia="it-IT"/>
                    </w:rPr>
                  </w:pPr>
                  <w:r w:rsidRPr="00D01B06">
                    <w:rPr>
                      <w:rFonts w:ascii="Arial" w:hAnsi="Arial" w:cs="Arial"/>
                      <w:b/>
                      <w:sz w:val="22"/>
                      <w:szCs w:val="22"/>
                      <w:lang w:eastAsia="it-IT"/>
                    </w:rPr>
                    <w:t>Writing</w:t>
                  </w:r>
                </w:p>
              </w:tc>
            </w:tr>
            <w:tr w:rsidR="005E2E9F" w:rsidRPr="00D01B06" w14:paraId="343101AD" w14:textId="77777777" w:rsidTr="009E307D">
              <w:tc>
                <w:tcPr>
                  <w:tcW w:w="2227" w:type="dxa"/>
                </w:tcPr>
                <w:p w14:paraId="40520E66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sz w:val="22"/>
                      <w:szCs w:val="22"/>
                      <w:lang w:eastAsia="it-IT"/>
                    </w:rPr>
                  </w:pPr>
                </w:p>
              </w:tc>
              <w:tc>
                <w:tcPr>
                  <w:tcW w:w="2430" w:type="dxa"/>
                </w:tcPr>
                <w:p w14:paraId="26FF3393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sz w:val="22"/>
                      <w:szCs w:val="22"/>
                      <w:lang w:eastAsia="it-IT"/>
                    </w:rPr>
                  </w:pPr>
                </w:p>
              </w:tc>
              <w:tc>
                <w:tcPr>
                  <w:tcW w:w="1890" w:type="dxa"/>
                </w:tcPr>
                <w:p w14:paraId="276A640C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sz w:val="22"/>
                      <w:szCs w:val="22"/>
                      <w:lang w:eastAsia="it-IT"/>
                    </w:rPr>
                  </w:pPr>
                </w:p>
              </w:tc>
              <w:tc>
                <w:tcPr>
                  <w:tcW w:w="2042" w:type="dxa"/>
                </w:tcPr>
                <w:p w14:paraId="378CEB70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sz w:val="22"/>
                      <w:szCs w:val="22"/>
                      <w:lang w:eastAsia="it-IT"/>
                    </w:rPr>
                  </w:pPr>
                </w:p>
              </w:tc>
            </w:tr>
            <w:tr w:rsidR="005E2E9F" w:rsidRPr="00D01B06" w14:paraId="0D6808CD" w14:textId="77777777" w:rsidTr="009E307D">
              <w:tc>
                <w:tcPr>
                  <w:tcW w:w="2227" w:type="dxa"/>
                </w:tcPr>
                <w:p w14:paraId="571A2974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sz w:val="22"/>
                      <w:szCs w:val="22"/>
                      <w:lang w:eastAsia="it-IT"/>
                    </w:rPr>
                  </w:pPr>
                </w:p>
              </w:tc>
              <w:tc>
                <w:tcPr>
                  <w:tcW w:w="2430" w:type="dxa"/>
                </w:tcPr>
                <w:p w14:paraId="21B53EA7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sz w:val="22"/>
                      <w:szCs w:val="22"/>
                      <w:lang w:eastAsia="it-IT"/>
                    </w:rPr>
                  </w:pPr>
                </w:p>
              </w:tc>
              <w:tc>
                <w:tcPr>
                  <w:tcW w:w="1890" w:type="dxa"/>
                </w:tcPr>
                <w:p w14:paraId="41315BA5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sz w:val="22"/>
                      <w:szCs w:val="22"/>
                      <w:lang w:eastAsia="it-IT"/>
                    </w:rPr>
                  </w:pPr>
                </w:p>
              </w:tc>
              <w:tc>
                <w:tcPr>
                  <w:tcW w:w="2042" w:type="dxa"/>
                </w:tcPr>
                <w:p w14:paraId="1D958DA7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sz w:val="22"/>
                      <w:szCs w:val="22"/>
                      <w:lang w:eastAsia="it-IT"/>
                    </w:rPr>
                  </w:pPr>
                </w:p>
              </w:tc>
            </w:tr>
            <w:tr w:rsidR="005E2E9F" w:rsidRPr="00D01B06" w14:paraId="5D4B9600" w14:textId="77777777" w:rsidTr="009E307D">
              <w:tc>
                <w:tcPr>
                  <w:tcW w:w="2227" w:type="dxa"/>
                </w:tcPr>
                <w:p w14:paraId="6B265EBC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sz w:val="22"/>
                      <w:szCs w:val="22"/>
                      <w:lang w:eastAsia="it-IT"/>
                    </w:rPr>
                  </w:pPr>
                </w:p>
              </w:tc>
              <w:tc>
                <w:tcPr>
                  <w:tcW w:w="2430" w:type="dxa"/>
                </w:tcPr>
                <w:p w14:paraId="3A0D5054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sz w:val="22"/>
                      <w:szCs w:val="22"/>
                      <w:lang w:eastAsia="it-IT"/>
                    </w:rPr>
                  </w:pPr>
                </w:p>
              </w:tc>
              <w:tc>
                <w:tcPr>
                  <w:tcW w:w="1890" w:type="dxa"/>
                </w:tcPr>
                <w:p w14:paraId="2BCF6E13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sz w:val="22"/>
                      <w:szCs w:val="22"/>
                      <w:lang w:eastAsia="it-IT"/>
                    </w:rPr>
                  </w:pPr>
                </w:p>
              </w:tc>
              <w:tc>
                <w:tcPr>
                  <w:tcW w:w="2042" w:type="dxa"/>
                </w:tcPr>
                <w:p w14:paraId="4FBE9449" w14:textId="77777777" w:rsidR="005E2E9F" w:rsidRPr="00D01B06" w:rsidRDefault="005E2E9F" w:rsidP="009E307D">
                  <w:pPr>
                    <w:pStyle w:val="Header"/>
                    <w:tabs>
                      <w:tab w:val="clear" w:pos="4320"/>
                      <w:tab w:val="clear" w:pos="8640"/>
                    </w:tabs>
                    <w:suppressAutoHyphens/>
                    <w:jc w:val="both"/>
                    <w:rPr>
                      <w:rFonts w:ascii="Arial" w:hAnsi="Arial" w:cs="Arial"/>
                      <w:sz w:val="22"/>
                      <w:szCs w:val="22"/>
                      <w:lang w:eastAsia="it-IT"/>
                    </w:rPr>
                  </w:pPr>
                </w:p>
              </w:tc>
            </w:tr>
          </w:tbl>
          <w:p w14:paraId="37C663E7" w14:textId="77777777" w:rsidR="005E2E9F" w:rsidRPr="006E4B54" w:rsidRDefault="005E2E9F" w:rsidP="009E307D">
            <w:pPr>
              <w:pStyle w:val="Header"/>
              <w:tabs>
                <w:tab w:val="clear" w:pos="4320"/>
                <w:tab w:val="clear" w:pos="8640"/>
              </w:tabs>
              <w:suppressAutoHyphens/>
              <w:jc w:val="both"/>
              <w:rPr>
                <w:rFonts w:ascii="Arial" w:hAnsi="Arial" w:cs="Arial"/>
                <w:sz w:val="20"/>
                <w:lang w:eastAsia="it-IT"/>
              </w:rPr>
            </w:pPr>
          </w:p>
        </w:tc>
      </w:tr>
      <w:tr w:rsidR="005E2E9F" w:rsidRPr="00D01B06" w14:paraId="3020F8A2" w14:textId="77777777" w:rsidTr="009E30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261AD815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t>11.</w:t>
            </w:r>
          </w:p>
        </w:tc>
        <w:tc>
          <w:tcPr>
            <w:tcW w:w="88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EE05B71" w14:textId="77777777" w:rsidR="005E2E9F" w:rsidRPr="00D01B06" w:rsidRDefault="005E2E9F" w:rsidP="009E307D">
            <w:pPr>
              <w:suppressAutoHyphens/>
              <w:jc w:val="both"/>
              <w:rPr>
                <w:rFonts w:ascii="Arial" w:hAnsi="Arial" w:cs="Arial"/>
                <w:b/>
                <w:sz w:val="12"/>
                <w:szCs w:val="12"/>
                <w:lang w:val="en-GB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t>Employment Record</w:t>
            </w: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:</w:t>
            </w:r>
            <w:r w:rsidRPr="00D01B06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r w:rsidRPr="00D01B06">
              <w:rPr>
                <w:rFonts w:ascii="Arial" w:hAnsi="Arial" w:cs="Arial"/>
                <w:i/>
                <w:sz w:val="22"/>
                <w:szCs w:val="22"/>
                <w:lang w:val="en-GB"/>
              </w:rPr>
              <w:t>Starting with present position, list in reverse order every employment held by expert since graduation, giving for each employment (see format here below): dates of employment, name of employing organization, positions held.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tr w:rsidR="005E2E9F" w:rsidRPr="00D01B06" w14:paraId="31AC7BD0" w14:textId="77777777" w:rsidTr="009E30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7BEF3EFB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450251C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12"/>
                <w:szCs w:val="12"/>
                <w:lang w:val="en-GB"/>
              </w:rPr>
            </w:pPr>
          </w:p>
        </w:tc>
      </w:tr>
      <w:tr w:rsidR="005E2E9F" w:rsidRPr="00D01B06" w14:paraId="08EA016B" w14:textId="77777777" w:rsidTr="009E30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4116AFD5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E644CFB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12"/>
                <w:szCs w:val="12"/>
                <w:lang w:val="en-GB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From [</w:t>
            </w:r>
            <w:r w:rsidRPr="006E4B54">
              <w:rPr>
                <w:rFonts w:ascii="Arial" w:hAnsi="Arial" w:cs="Arial"/>
                <w:i/>
                <w:iCs/>
                <w:sz w:val="22"/>
                <w:szCs w:val="22"/>
              </w:rPr>
              <w:t>Month,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01B06">
              <w:rPr>
                <w:rFonts w:ascii="Arial" w:hAnsi="Arial" w:cs="Arial"/>
                <w:i/>
                <w:iCs/>
                <w:sz w:val="22"/>
                <w:szCs w:val="22"/>
              </w:rPr>
              <w:t>Year</w:t>
            </w:r>
            <w:r w:rsidRPr="00D01B06">
              <w:rPr>
                <w:rFonts w:ascii="Arial" w:hAnsi="Arial" w:cs="Arial"/>
                <w:sz w:val="22"/>
                <w:szCs w:val="22"/>
              </w:rPr>
              <w:t>]: _______________  To [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Month, </w:t>
            </w:r>
            <w:r w:rsidRPr="00D01B06">
              <w:rPr>
                <w:rFonts w:ascii="Arial" w:hAnsi="Arial" w:cs="Arial"/>
                <w:i/>
                <w:iCs/>
                <w:sz w:val="22"/>
                <w:szCs w:val="22"/>
              </w:rPr>
              <w:t>Year</w:t>
            </w:r>
            <w:r w:rsidRPr="00D01B06">
              <w:rPr>
                <w:rFonts w:ascii="Arial" w:hAnsi="Arial" w:cs="Arial"/>
                <w:sz w:val="22"/>
                <w:szCs w:val="22"/>
              </w:rPr>
              <w:t>]: ___________________</w:t>
            </w:r>
          </w:p>
        </w:tc>
      </w:tr>
      <w:tr w:rsidR="005E2E9F" w:rsidRPr="00D01B06" w14:paraId="5080AB11" w14:textId="77777777" w:rsidTr="009E30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14451D3F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A7FB648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12"/>
                <w:szCs w:val="12"/>
                <w:lang w:val="en-GB"/>
              </w:rPr>
            </w:pP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Employer:  ______________________________________________</w:t>
            </w:r>
          </w:p>
        </w:tc>
      </w:tr>
      <w:tr w:rsidR="005E2E9F" w:rsidRPr="00D01B06" w14:paraId="68355F9B" w14:textId="77777777" w:rsidTr="009E30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732F8CE1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23C8E8D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12"/>
                <w:szCs w:val="12"/>
                <w:lang w:val="en-GB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Positions held: ___________________________________________</w:t>
            </w:r>
          </w:p>
        </w:tc>
      </w:tr>
      <w:tr w:rsidR="005E2E9F" w:rsidRPr="00D01B06" w14:paraId="579DBEF3" w14:textId="77777777" w:rsidTr="009E30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62A1B9D7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1635999" w14:textId="77777777" w:rsidR="005E2E9F" w:rsidRDefault="005E2E9F" w:rsidP="009E307D">
            <w:pPr>
              <w:suppressAutoHyphens/>
              <w:rPr>
                <w:rFonts w:ascii="Arial" w:hAnsi="Arial" w:cs="Arial"/>
                <w:b/>
                <w:sz w:val="12"/>
                <w:szCs w:val="12"/>
                <w:lang w:val="en-GB"/>
              </w:rPr>
            </w:pPr>
          </w:p>
          <w:p w14:paraId="0B714363" w14:textId="77777777" w:rsidR="005E2E9F" w:rsidRDefault="005E2E9F" w:rsidP="009E307D">
            <w:pPr>
              <w:suppressAutoHyphens/>
              <w:rPr>
                <w:rFonts w:ascii="Arial" w:hAnsi="Arial" w:cs="Arial"/>
                <w:b/>
                <w:sz w:val="12"/>
                <w:szCs w:val="12"/>
                <w:lang w:val="en-GB"/>
              </w:rPr>
            </w:pPr>
          </w:p>
          <w:p w14:paraId="1332E9BC" w14:textId="77777777" w:rsidR="005E2E9F" w:rsidRPr="006E4B54" w:rsidRDefault="005E2E9F" w:rsidP="009E307D">
            <w:pPr>
              <w:suppressAutoHyphens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6E4B54">
              <w:rPr>
                <w:rFonts w:ascii="Arial" w:hAnsi="Arial" w:cs="Arial"/>
                <w:bCs/>
                <w:sz w:val="22"/>
                <w:szCs w:val="22"/>
                <w:lang w:val="en-GB"/>
              </w:rPr>
              <w:t>From</w:t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[</w:t>
            </w:r>
            <w:r>
              <w:rPr>
                <w:rFonts w:ascii="Arial" w:hAnsi="Arial" w:cs="Arial"/>
                <w:bCs/>
                <w:i/>
                <w:iCs/>
                <w:sz w:val="22"/>
                <w:szCs w:val="22"/>
                <w:lang w:val="en-GB"/>
              </w:rPr>
              <w:t>Month, Year</w:t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]:</w:t>
            </w:r>
            <w:r w:rsidRPr="00D01B06">
              <w:rPr>
                <w:rFonts w:ascii="Arial" w:hAnsi="Arial" w:cs="Arial"/>
                <w:sz w:val="22"/>
                <w:szCs w:val="22"/>
              </w:rPr>
              <w:t xml:space="preserve"> _______________  To [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Month, </w:t>
            </w:r>
            <w:r w:rsidRPr="00D01B06">
              <w:rPr>
                <w:rFonts w:ascii="Arial" w:hAnsi="Arial" w:cs="Arial"/>
                <w:i/>
                <w:iCs/>
                <w:sz w:val="22"/>
                <w:szCs w:val="22"/>
              </w:rPr>
              <w:t>Year</w:t>
            </w:r>
            <w:r w:rsidRPr="00D01B06">
              <w:rPr>
                <w:rFonts w:ascii="Arial" w:hAnsi="Arial" w:cs="Arial"/>
                <w:sz w:val="22"/>
                <w:szCs w:val="22"/>
              </w:rPr>
              <w:t>]: ___________________</w:t>
            </w:r>
          </w:p>
          <w:p w14:paraId="233D90B0" w14:textId="77777777" w:rsidR="005E2E9F" w:rsidRDefault="005E2E9F" w:rsidP="009E307D">
            <w:pPr>
              <w:suppressAutoHyphens/>
              <w:rPr>
                <w:rFonts w:ascii="Arial" w:hAnsi="Arial" w:cs="Arial"/>
                <w:b/>
                <w:sz w:val="12"/>
                <w:szCs w:val="12"/>
                <w:lang w:val="en-GB"/>
              </w:rPr>
            </w:pP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>Employer:  ______________________________________________</w:t>
            </w:r>
          </w:p>
          <w:p w14:paraId="0BE47D0B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12"/>
                <w:szCs w:val="12"/>
                <w:lang w:val="en-GB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Positions held: ___________________________________________</w:t>
            </w:r>
          </w:p>
        </w:tc>
      </w:tr>
      <w:tr w:rsidR="005E2E9F" w:rsidRPr="00D01B06" w14:paraId="69875FCD" w14:textId="77777777" w:rsidTr="009E30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ook w:val="0000" w:firstRow="0" w:lastRow="0" w:firstColumn="0" w:lastColumn="0" w:noHBand="0" w:noVBand="0"/>
        </w:tblPrEx>
        <w:trPr>
          <w:trHeight w:val="2160"/>
        </w:trPr>
        <w:tc>
          <w:tcPr>
            <w:tcW w:w="3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353B5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12. Detailed Tasks </w:t>
            </w:r>
          </w:p>
          <w:p w14:paraId="4F9F2204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</w:rPr>
              <w:t xml:space="preserve">Assigned </w:t>
            </w:r>
          </w:p>
          <w:p w14:paraId="26E8D66F" w14:textId="77777777" w:rsidR="005E2E9F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[</w:t>
            </w:r>
            <w:r w:rsidRPr="00D01B06">
              <w:rPr>
                <w:rFonts w:ascii="Arial" w:hAnsi="Arial" w:cs="Arial"/>
                <w:i/>
                <w:sz w:val="22"/>
                <w:szCs w:val="22"/>
              </w:rPr>
              <w:t>List all tasks to be performed under this assignment</w:t>
            </w:r>
            <w:r w:rsidRPr="00D01B06"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4D773824" w14:textId="77777777" w:rsidR="005E2E9F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</w:p>
          <w:p w14:paraId="71B1926B" w14:textId="77777777" w:rsidR="005E2E9F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</w:p>
          <w:p w14:paraId="444B0ECD" w14:textId="77777777" w:rsidR="005E2E9F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</w:p>
          <w:p w14:paraId="0E83B919" w14:textId="77777777" w:rsidR="005E2E9F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</w:p>
          <w:p w14:paraId="6E60B9C3" w14:textId="77777777" w:rsidR="005E2E9F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</w:p>
          <w:p w14:paraId="0FC36B33" w14:textId="77777777" w:rsidR="005E2E9F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</w:p>
          <w:p w14:paraId="56F432A8" w14:textId="77777777" w:rsidR="005E2E9F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</w:p>
          <w:p w14:paraId="71483A89" w14:textId="77777777" w:rsidR="005E2E9F" w:rsidRPr="006E4B54" w:rsidRDefault="005E2E9F" w:rsidP="009E307D">
            <w:pPr>
              <w:suppressAutoHyphens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6E4B54">
              <w:rPr>
                <w:rFonts w:ascii="Arial" w:hAnsi="Arial" w:cs="Arial"/>
                <w:i/>
                <w:iCs/>
                <w:sz w:val="22"/>
                <w:szCs w:val="22"/>
              </w:rPr>
              <w:t>[Tasks relevant to the assignment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described in “13. Work Undertaken”</w:t>
            </w:r>
            <w:r w:rsidRPr="006E4B54">
              <w:rPr>
                <w:rFonts w:ascii="Arial" w:hAnsi="Arial" w:cs="Arial"/>
                <w:i/>
                <w:iCs/>
                <w:sz w:val="22"/>
                <w:szCs w:val="22"/>
              </w:rPr>
              <w:t>]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FA7BFF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</w:rPr>
              <w:t xml:space="preserve">13. </w:t>
            </w:r>
          </w:p>
        </w:tc>
        <w:tc>
          <w:tcPr>
            <w:tcW w:w="558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673EAEE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</w:rPr>
              <w:t>Work Undertaken that Best Illustrates Capability to Handle the Tasks Assigned</w:t>
            </w:r>
          </w:p>
          <w:p w14:paraId="5808B20F" w14:textId="77777777" w:rsidR="005E2E9F" w:rsidRPr="00D01B06" w:rsidRDefault="005E2E9F" w:rsidP="009E307D">
            <w:pPr>
              <w:tabs>
                <w:tab w:val="left" w:pos="576"/>
                <w:tab w:val="right" w:pos="9000"/>
              </w:tabs>
              <w:suppressAutoHyphens/>
              <w:rPr>
                <w:rFonts w:ascii="Arial" w:hAnsi="Arial" w:cs="Arial"/>
                <w:i/>
                <w:sz w:val="22"/>
                <w:szCs w:val="22"/>
              </w:rPr>
            </w:pPr>
            <w:r w:rsidRPr="00D01B06">
              <w:rPr>
                <w:rFonts w:ascii="Arial" w:hAnsi="Arial" w:cs="Arial"/>
                <w:i/>
                <w:sz w:val="22"/>
                <w:szCs w:val="22"/>
              </w:rPr>
              <w:t xml:space="preserve">[Among assignments involving the expert, indicate the following information for those that best illustrate the expert’s capability to handle the tasks listed in </w:t>
            </w:r>
            <w:r>
              <w:rPr>
                <w:rFonts w:ascii="Arial" w:hAnsi="Arial" w:cs="Arial"/>
                <w:i/>
                <w:sz w:val="22"/>
                <w:szCs w:val="22"/>
              </w:rPr>
              <w:t>“</w:t>
            </w:r>
            <w:r w:rsidRPr="00D01B06">
              <w:rPr>
                <w:rFonts w:ascii="Arial" w:hAnsi="Arial" w:cs="Arial"/>
                <w:i/>
                <w:sz w:val="22"/>
                <w:szCs w:val="22"/>
              </w:rPr>
              <w:t>12.</w:t>
            </w:r>
            <w:r>
              <w:rPr>
                <w:rFonts w:ascii="Arial" w:hAnsi="Arial" w:cs="Arial"/>
                <w:i/>
                <w:sz w:val="22"/>
                <w:szCs w:val="22"/>
              </w:rPr>
              <w:t xml:space="preserve"> Detailed Tasks Assigned”. </w:t>
            </w:r>
            <w:r w:rsidRPr="006E4B54">
              <w:rPr>
                <w:rFonts w:ascii="Arial" w:hAnsi="Arial" w:cs="Arial"/>
                <w:i/>
                <w:sz w:val="22"/>
                <w:szCs w:val="22"/>
                <w:u w:val="single"/>
              </w:rPr>
              <w:t>Provide assignments from across the expert’s employment history where possible to establish a record of the expert’s specific experience</w:t>
            </w:r>
            <w:r>
              <w:rPr>
                <w:rFonts w:ascii="Arial" w:hAnsi="Arial" w:cs="Arial"/>
                <w:i/>
                <w:sz w:val="22"/>
                <w:szCs w:val="22"/>
              </w:rPr>
              <w:t>.</w:t>
            </w:r>
            <w:r w:rsidRPr="00D01B06">
              <w:rPr>
                <w:rFonts w:ascii="Arial" w:hAnsi="Arial" w:cs="Arial"/>
                <w:i/>
                <w:sz w:val="22"/>
                <w:szCs w:val="22"/>
              </w:rPr>
              <w:t>]</w:t>
            </w:r>
          </w:p>
          <w:p w14:paraId="60A3BE31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04C4485A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</w:p>
          <w:p w14:paraId="79186368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Name of assignment or project:  ____________________________________</w:t>
            </w:r>
          </w:p>
          <w:p w14:paraId="37AA8E42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 xml:space="preserve">Year:  </w:t>
            </w:r>
          </w:p>
          <w:p w14:paraId="25204F06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____________________________________</w:t>
            </w:r>
          </w:p>
          <w:p w14:paraId="638452DF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Location:  ____________________________________</w:t>
            </w:r>
          </w:p>
          <w:p w14:paraId="666C2FF8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 xml:space="preserve">Client:  </w:t>
            </w:r>
          </w:p>
          <w:p w14:paraId="5F7919B4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____________________________________</w:t>
            </w:r>
          </w:p>
          <w:p w14:paraId="43DBFBB6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Main project features:  ____________________________________</w:t>
            </w:r>
          </w:p>
          <w:p w14:paraId="69544F7A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Positions held:  ____________________________________</w:t>
            </w:r>
          </w:p>
          <w:p w14:paraId="6279FDC5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Activities performed:  ____________________________________</w:t>
            </w:r>
          </w:p>
          <w:p w14:paraId="7D095178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5E2E9F" w:rsidRPr="00D01B06" w14:paraId="02870115" w14:textId="77777777" w:rsidTr="009E30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ook w:val="0000" w:firstRow="0" w:lastRow="0" w:firstColumn="0" w:lastColumn="0" w:noHBand="0" w:noVBand="0"/>
        </w:tblPrEx>
        <w:trPr>
          <w:trHeight w:val="2160"/>
        </w:trPr>
        <w:tc>
          <w:tcPr>
            <w:tcW w:w="3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33B61" w14:textId="77777777" w:rsidR="005E2E9F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4B9AE0A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</w:rPr>
            </w:pPr>
            <w:r w:rsidRPr="003836E4">
              <w:rPr>
                <w:rFonts w:ascii="Arial" w:hAnsi="Arial" w:cs="Arial"/>
                <w:i/>
                <w:iCs/>
                <w:sz w:val="22"/>
                <w:szCs w:val="22"/>
              </w:rPr>
              <w:t>[Tasks relevant to the assignment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described in “13. Work Undertaken”</w:t>
            </w:r>
            <w:r w:rsidRPr="003836E4">
              <w:rPr>
                <w:rFonts w:ascii="Arial" w:hAnsi="Arial" w:cs="Arial"/>
                <w:i/>
                <w:iCs/>
                <w:sz w:val="22"/>
                <w:szCs w:val="22"/>
              </w:rPr>
              <w:t>]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567926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58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A724D2B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</w:p>
          <w:p w14:paraId="1E074477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Name of assignment or project:  ____________________________________</w:t>
            </w:r>
          </w:p>
          <w:p w14:paraId="17DA4B8B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 xml:space="preserve">Year:  </w:t>
            </w:r>
          </w:p>
          <w:p w14:paraId="2C90E3D2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____________________________________</w:t>
            </w:r>
          </w:p>
          <w:p w14:paraId="4D80BE57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Location:  ____________________________________</w:t>
            </w:r>
          </w:p>
          <w:p w14:paraId="5F12DB48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 xml:space="preserve">Client:  </w:t>
            </w:r>
          </w:p>
          <w:p w14:paraId="71734487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____________________________________</w:t>
            </w:r>
          </w:p>
          <w:p w14:paraId="6E18D40B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Main project features:  ____________________________________</w:t>
            </w:r>
          </w:p>
          <w:p w14:paraId="498BA481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Positions held:  ____________________________________</w:t>
            </w:r>
          </w:p>
          <w:p w14:paraId="0D32C21B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  <w:r w:rsidRPr="00D01B06">
              <w:rPr>
                <w:rFonts w:ascii="Arial" w:hAnsi="Arial" w:cs="Arial"/>
                <w:sz w:val="22"/>
                <w:szCs w:val="22"/>
              </w:rPr>
              <w:t>Activities performed:  ____________________________________</w:t>
            </w:r>
          </w:p>
          <w:p w14:paraId="6F4D4618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10412792" w14:textId="77777777" w:rsidR="005E2E9F" w:rsidRDefault="005E2E9F" w:rsidP="005E2E9F">
      <w:r>
        <w:br w:type="page"/>
      </w:r>
    </w:p>
    <w:tbl>
      <w:tblPr>
        <w:tblW w:w="93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7"/>
        <w:gridCol w:w="5932"/>
        <w:gridCol w:w="2888"/>
      </w:tblGrid>
      <w:tr w:rsidR="005E2E9F" w:rsidRPr="00D01B06" w14:paraId="79971316" w14:textId="77777777" w:rsidTr="009E307D"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E97D493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lastRenderedPageBreak/>
              <w:t>1</w:t>
            </w: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4</w:t>
            </w: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t>.</w:t>
            </w:r>
          </w:p>
        </w:tc>
        <w:tc>
          <w:tcPr>
            <w:tcW w:w="8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C2CF4A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12"/>
                <w:szCs w:val="12"/>
                <w:lang w:val="en-GB"/>
              </w:rPr>
            </w:pPr>
            <w:r w:rsidRPr="00D01B06">
              <w:rPr>
                <w:rFonts w:ascii="Arial" w:hAnsi="Arial" w:cs="Arial"/>
                <w:b/>
                <w:sz w:val="22"/>
                <w:szCs w:val="22"/>
                <w:lang w:val="en-GB"/>
              </w:rPr>
              <w:t>Certification:</w:t>
            </w:r>
          </w:p>
        </w:tc>
      </w:tr>
      <w:tr w:rsidR="005E2E9F" w:rsidRPr="00D01B06" w14:paraId="62892A2A" w14:textId="77777777" w:rsidTr="009E307D"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3C41E97" w14:textId="77777777" w:rsidR="005E2E9F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5D65A68" w14:textId="77777777" w:rsidR="005E2E9F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B56E934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3D23D1" w14:textId="77777777" w:rsidR="005E2E9F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493DE0B" w14:textId="77777777" w:rsidR="005E2E9F" w:rsidRDefault="005E2E9F" w:rsidP="009E307D">
            <w:pPr>
              <w:suppressAutoHyphens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6E4B5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I, the </w:t>
            </w:r>
            <w:r w:rsidRPr="005C2723">
              <w:rPr>
                <w:rFonts w:ascii="Arial" w:hAnsi="Arial" w:cs="Arial"/>
                <w:bCs/>
                <w:sz w:val="22"/>
                <w:szCs w:val="22"/>
                <w:lang w:val="en-GB"/>
              </w:rPr>
              <w:t>undersigned, certify to the best of my knowledge and belief:</w:t>
            </w:r>
          </w:p>
          <w:p w14:paraId="17BA3306" w14:textId="77777777" w:rsidR="005E2E9F" w:rsidRPr="005C2723" w:rsidRDefault="005E2E9F" w:rsidP="009E307D">
            <w:pPr>
              <w:suppressAutoHyphens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  <w:p w14:paraId="5D443DA7" w14:textId="77777777" w:rsidR="005E2E9F" w:rsidRPr="005C2723" w:rsidRDefault="005E2E9F" w:rsidP="005E2E9F">
            <w:pPr>
              <w:pStyle w:val="ListParagraph"/>
              <w:numPr>
                <w:ilvl w:val="0"/>
                <w:numId w:val="18"/>
              </w:numPr>
              <w:tabs>
                <w:tab w:val="left" w:pos="495"/>
              </w:tabs>
              <w:suppressAutoHyphens/>
              <w:ind w:left="495" w:hanging="49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5C2723">
              <w:rPr>
                <w:rFonts w:ascii="Arial" w:hAnsi="Arial" w:cs="Arial"/>
                <w:bCs/>
                <w:sz w:val="22"/>
                <w:szCs w:val="22"/>
                <w:lang w:val="en-GB"/>
              </w:rPr>
              <w:t>this CV correctly describes my qualifications and my experience.</w:t>
            </w:r>
          </w:p>
          <w:p w14:paraId="1DFE0CA8" w14:textId="77777777" w:rsidR="005E2E9F" w:rsidRDefault="005E2E9F" w:rsidP="005E2E9F">
            <w:pPr>
              <w:pStyle w:val="ListParagraph"/>
              <w:numPr>
                <w:ilvl w:val="0"/>
                <w:numId w:val="18"/>
              </w:numPr>
              <w:tabs>
                <w:tab w:val="left" w:pos="495"/>
              </w:tabs>
              <w:suppressAutoHyphens/>
              <w:ind w:left="495" w:hanging="49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5C2723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I am not </w:t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a current or former public sector employee of a government department or agency of the Beneficiary (including </w:t>
            </w:r>
            <w:r w:rsidRPr="005C2723">
              <w:rPr>
                <w:rFonts w:ascii="Arial" w:hAnsi="Arial" w:cs="Arial"/>
                <w:bCs/>
                <w:sz w:val="22"/>
                <w:szCs w:val="22"/>
                <w:lang w:val="en-GB"/>
              </w:rPr>
              <w:t>the Executing or Implementing Agency</w:t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)</w:t>
            </w:r>
            <w:r w:rsidRPr="005C2723">
              <w:rPr>
                <w:rFonts w:ascii="Arial" w:hAnsi="Arial" w:cs="Arial"/>
                <w:bCs/>
                <w:sz w:val="22"/>
                <w:szCs w:val="22"/>
                <w:lang w:val="en-GB"/>
              </w:rPr>
              <w:t>.</w:t>
            </w:r>
          </w:p>
          <w:p w14:paraId="36384C78" w14:textId="77777777" w:rsidR="005E2E9F" w:rsidRPr="005C2723" w:rsidRDefault="005E2E9F" w:rsidP="005E2E9F">
            <w:pPr>
              <w:pStyle w:val="ListParagraph"/>
              <w:numPr>
                <w:ilvl w:val="1"/>
                <w:numId w:val="18"/>
              </w:numPr>
              <w:tabs>
                <w:tab w:val="left" w:pos="495"/>
              </w:tabs>
              <w:suppressAutoHyphens/>
              <w:ind w:left="85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If yes, declare relevant details including agency, role, and employment period:</w:t>
            </w:r>
          </w:p>
          <w:p w14:paraId="28DA5D5B" w14:textId="77777777" w:rsidR="005E2E9F" w:rsidRDefault="005E2E9F" w:rsidP="005E2E9F">
            <w:pPr>
              <w:pStyle w:val="ListParagraph"/>
              <w:numPr>
                <w:ilvl w:val="0"/>
                <w:numId w:val="18"/>
              </w:numPr>
              <w:tabs>
                <w:tab w:val="left" w:pos="495"/>
              </w:tabs>
              <w:suppressAutoHyphens/>
              <w:ind w:left="495" w:hanging="49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I am not a close relative (other than spouse) of a current ADB staff member.</w:t>
            </w:r>
          </w:p>
          <w:p w14:paraId="5C3C23A7" w14:textId="77777777" w:rsidR="005E2E9F" w:rsidRDefault="005E2E9F" w:rsidP="005E2E9F">
            <w:pPr>
              <w:pStyle w:val="ListParagraph"/>
              <w:numPr>
                <w:ilvl w:val="0"/>
                <w:numId w:val="18"/>
              </w:numPr>
              <w:tabs>
                <w:tab w:val="left" w:pos="495"/>
              </w:tabs>
              <w:suppressAutoHyphens/>
              <w:ind w:left="495" w:hanging="49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I am not a spouse of a current ADB staff member.</w:t>
            </w:r>
          </w:p>
          <w:p w14:paraId="0A30B555" w14:textId="77777777" w:rsidR="005E2E9F" w:rsidRDefault="005E2E9F" w:rsidP="005E2E9F">
            <w:pPr>
              <w:pStyle w:val="ListParagraph"/>
              <w:numPr>
                <w:ilvl w:val="1"/>
                <w:numId w:val="18"/>
              </w:numPr>
              <w:tabs>
                <w:tab w:val="left" w:pos="495"/>
              </w:tabs>
              <w:suppressAutoHyphens/>
              <w:ind w:left="85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If yes, declare the staff member: _____________________</w:t>
            </w:r>
          </w:p>
          <w:p w14:paraId="09A9346E" w14:textId="77777777" w:rsidR="005E2E9F" w:rsidRDefault="005E2E9F" w:rsidP="005E2E9F">
            <w:pPr>
              <w:pStyle w:val="ListParagraph"/>
              <w:numPr>
                <w:ilvl w:val="0"/>
                <w:numId w:val="18"/>
              </w:numPr>
              <w:tabs>
                <w:tab w:val="left" w:pos="495"/>
              </w:tabs>
              <w:suppressAutoHyphens/>
              <w:ind w:left="495" w:hanging="49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I am not a former ADB staff member or executive director or alternate executive director of its Board of Directors.</w:t>
            </w:r>
          </w:p>
          <w:p w14:paraId="3B4D1C6E" w14:textId="77777777" w:rsidR="005E2E9F" w:rsidRDefault="005E2E9F" w:rsidP="005E2E9F">
            <w:pPr>
              <w:pStyle w:val="ListParagraph"/>
              <w:numPr>
                <w:ilvl w:val="1"/>
                <w:numId w:val="18"/>
              </w:numPr>
              <w:tabs>
                <w:tab w:val="left" w:pos="495"/>
              </w:tabs>
              <w:suppressAutoHyphens/>
              <w:ind w:left="85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If yes, I separated from ADB over 12 months ago: __________ </w:t>
            </w:r>
          </w:p>
          <w:p w14:paraId="184871D8" w14:textId="77777777" w:rsidR="005E2E9F" w:rsidRDefault="005E2E9F" w:rsidP="005E2E9F">
            <w:pPr>
              <w:pStyle w:val="ListParagraph"/>
              <w:numPr>
                <w:ilvl w:val="0"/>
                <w:numId w:val="18"/>
              </w:numPr>
              <w:tabs>
                <w:tab w:val="left" w:pos="495"/>
              </w:tabs>
              <w:suppressAutoHyphens/>
              <w:ind w:left="495" w:hanging="49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I was not directly or indirectly involved in any part of the preparation of the terms of reference for this consulting services assignment.</w:t>
            </w:r>
          </w:p>
          <w:p w14:paraId="2E4422B1" w14:textId="77777777" w:rsidR="005E2E9F" w:rsidRDefault="005E2E9F" w:rsidP="005E2E9F">
            <w:pPr>
              <w:pStyle w:val="ListParagraph"/>
              <w:numPr>
                <w:ilvl w:val="0"/>
                <w:numId w:val="18"/>
              </w:numPr>
              <w:tabs>
                <w:tab w:val="left" w:pos="495"/>
              </w:tabs>
              <w:suppressAutoHyphens/>
              <w:ind w:left="495" w:hanging="49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I will not be in a situation of actual, potential, or perceived conflict of interest by undertaking this assignment.</w:t>
            </w:r>
          </w:p>
          <w:p w14:paraId="06F3B520" w14:textId="77777777" w:rsidR="005E2E9F" w:rsidRDefault="005E2E9F" w:rsidP="005E2E9F">
            <w:pPr>
              <w:pStyle w:val="ListParagraph"/>
              <w:numPr>
                <w:ilvl w:val="1"/>
                <w:numId w:val="18"/>
              </w:numPr>
              <w:tabs>
                <w:tab w:val="left" w:pos="495"/>
              </w:tabs>
              <w:suppressAutoHyphens/>
              <w:ind w:left="85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If yes or unsure, please disclose details of the conflict: ___________</w:t>
            </w:r>
          </w:p>
          <w:p w14:paraId="4E78316A" w14:textId="77777777" w:rsidR="005E2E9F" w:rsidRDefault="005E2E9F" w:rsidP="005E2E9F">
            <w:pPr>
              <w:pStyle w:val="ListParagraph"/>
              <w:numPr>
                <w:ilvl w:val="0"/>
                <w:numId w:val="18"/>
              </w:numPr>
              <w:tabs>
                <w:tab w:val="left" w:pos="495"/>
              </w:tabs>
              <w:suppressAutoHyphens/>
              <w:ind w:left="495" w:hanging="49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I am not debarred or temporarily suspended by ADB (ineligible for ADB engagement).</w:t>
            </w:r>
          </w:p>
          <w:p w14:paraId="740C9076" w14:textId="77777777" w:rsidR="005E2E9F" w:rsidRDefault="005E2E9F" w:rsidP="005E2E9F">
            <w:pPr>
              <w:pStyle w:val="ListParagraph"/>
              <w:numPr>
                <w:ilvl w:val="0"/>
                <w:numId w:val="18"/>
              </w:numPr>
              <w:tabs>
                <w:tab w:val="left" w:pos="495"/>
              </w:tabs>
              <w:suppressAutoHyphens/>
              <w:ind w:left="495" w:hanging="49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I am not listed in the United Nations Security Council Consolidated List and I am not from a country which is prohibited to export goods to or receive any payments from the Beneficiary’s country by an act of compliance with a decision of the United Nations Security Council taken under Chapter VII of the Charter of the United Nations.</w:t>
            </w:r>
          </w:p>
          <w:p w14:paraId="210F00B8" w14:textId="77777777" w:rsidR="005E2E9F" w:rsidRDefault="005E2E9F" w:rsidP="005E2E9F">
            <w:pPr>
              <w:pStyle w:val="ListParagraph"/>
              <w:numPr>
                <w:ilvl w:val="0"/>
                <w:numId w:val="18"/>
              </w:numPr>
              <w:tabs>
                <w:tab w:val="left" w:pos="495"/>
              </w:tabs>
              <w:suppressAutoHyphens/>
              <w:ind w:left="495" w:hanging="49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I am not, nor have I ever been, temporarily suspended, debarred, declared ineligible, or blacklisted by any country, any international organization, and/or any other development or donor agency. </w:t>
            </w:r>
          </w:p>
          <w:p w14:paraId="579B6471" w14:textId="77777777" w:rsidR="005E2E9F" w:rsidRDefault="005E2E9F" w:rsidP="005E2E9F">
            <w:pPr>
              <w:pStyle w:val="ListParagraph"/>
              <w:numPr>
                <w:ilvl w:val="1"/>
                <w:numId w:val="18"/>
              </w:numPr>
              <w:tabs>
                <w:tab w:val="left" w:pos="495"/>
              </w:tabs>
              <w:suppressAutoHyphens/>
              <w:ind w:left="85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If so debarred, declared ineligible, temporarily suspended, or blacklisted, please state details (as applicable to each):</w:t>
            </w:r>
          </w:p>
          <w:p w14:paraId="7F691578" w14:textId="77777777" w:rsidR="005E2E9F" w:rsidRDefault="005E2E9F" w:rsidP="005E2E9F">
            <w:pPr>
              <w:pStyle w:val="ListParagraph"/>
              <w:numPr>
                <w:ilvl w:val="2"/>
                <w:numId w:val="18"/>
              </w:numPr>
              <w:tabs>
                <w:tab w:val="left" w:pos="495"/>
              </w:tabs>
              <w:suppressAutoHyphens/>
              <w:ind w:left="1125" w:hanging="27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Name of institution: ___________________</w:t>
            </w:r>
          </w:p>
          <w:p w14:paraId="7D69954D" w14:textId="77777777" w:rsidR="005E2E9F" w:rsidRDefault="005E2E9F" w:rsidP="005E2E9F">
            <w:pPr>
              <w:pStyle w:val="ListParagraph"/>
              <w:numPr>
                <w:ilvl w:val="2"/>
                <w:numId w:val="18"/>
              </w:numPr>
              <w:tabs>
                <w:tab w:val="left" w:pos="495"/>
              </w:tabs>
              <w:suppressAutoHyphens/>
              <w:ind w:left="1125" w:hanging="27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Period of debarment, ineligibility, or blacklisting (start and end date): _____</w:t>
            </w:r>
          </w:p>
          <w:p w14:paraId="56919CCA" w14:textId="77777777" w:rsidR="005E2E9F" w:rsidRDefault="005E2E9F" w:rsidP="005E2E9F">
            <w:pPr>
              <w:pStyle w:val="ListParagraph"/>
              <w:numPr>
                <w:ilvl w:val="2"/>
                <w:numId w:val="18"/>
              </w:numPr>
              <w:tabs>
                <w:tab w:val="left" w:pos="495"/>
              </w:tabs>
              <w:suppressAutoHyphens/>
              <w:ind w:left="1125" w:hanging="27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Reason for debarment, ineligibility, or blacklisting: _________________</w:t>
            </w:r>
          </w:p>
          <w:p w14:paraId="2B38C7ED" w14:textId="77777777" w:rsidR="005E2E9F" w:rsidRDefault="005E2E9F" w:rsidP="005E2E9F">
            <w:pPr>
              <w:pStyle w:val="ListParagraph"/>
              <w:numPr>
                <w:ilvl w:val="0"/>
                <w:numId w:val="18"/>
              </w:numPr>
              <w:tabs>
                <w:tab w:val="left" w:pos="495"/>
              </w:tabs>
              <w:suppressAutoHyphens/>
              <w:ind w:left="495" w:hanging="49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I have not been charged or convicted of any criminal offense (including felonies and </w:t>
            </w:r>
            <w:r w:rsidRPr="006E4B54">
              <w:rPr>
                <w:rFonts w:ascii="Arial" w:hAnsi="Arial" w:cs="Arial"/>
                <w:bCs/>
                <w:sz w:val="22"/>
                <w:szCs w:val="22"/>
                <w:lang w:val="en-US"/>
              </w:rPr>
              <w:t>misdemeanors</w:t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) or infractions or violations of ordinance that carry the penalty of imprisonment. </w:t>
            </w:r>
          </w:p>
          <w:p w14:paraId="3C5AA112" w14:textId="77777777" w:rsidR="005E2E9F" w:rsidRDefault="005E2E9F" w:rsidP="005E2E9F">
            <w:pPr>
              <w:pStyle w:val="ListParagraph"/>
              <w:numPr>
                <w:ilvl w:val="1"/>
                <w:numId w:val="18"/>
              </w:numPr>
              <w:tabs>
                <w:tab w:val="left" w:pos="495"/>
              </w:tabs>
              <w:suppressAutoHyphens/>
              <w:ind w:left="855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If so charged or convicted, please state details (as applicable to each):</w:t>
            </w:r>
          </w:p>
          <w:p w14:paraId="7BE1FE6F" w14:textId="77777777" w:rsidR="005E2E9F" w:rsidRDefault="005E2E9F" w:rsidP="005E2E9F">
            <w:pPr>
              <w:pStyle w:val="ListParagraph"/>
              <w:numPr>
                <w:ilvl w:val="2"/>
                <w:numId w:val="18"/>
              </w:numPr>
              <w:tabs>
                <w:tab w:val="left" w:pos="495"/>
              </w:tabs>
              <w:suppressAutoHyphens/>
              <w:ind w:left="1125" w:hanging="27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Nature of the offense or violation: ________________</w:t>
            </w:r>
          </w:p>
          <w:p w14:paraId="27EAF2CB" w14:textId="77777777" w:rsidR="005E2E9F" w:rsidRDefault="005E2E9F" w:rsidP="005E2E9F">
            <w:pPr>
              <w:pStyle w:val="ListParagraph"/>
              <w:numPr>
                <w:ilvl w:val="2"/>
                <w:numId w:val="18"/>
              </w:numPr>
              <w:tabs>
                <w:tab w:val="left" w:pos="495"/>
              </w:tabs>
              <w:suppressAutoHyphens/>
              <w:ind w:left="1125" w:hanging="27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Court or area of jurisdiction: _______________</w:t>
            </w:r>
          </w:p>
          <w:p w14:paraId="7B7122FE" w14:textId="77777777" w:rsidR="005E2E9F" w:rsidRDefault="005E2E9F" w:rsidP="005E2E9F">
            <w:pPr>
              <w:pStyle w:val="ListParagraph"/>
              <w:numPr>
                <w:ilvl w:val="2"/>
                <w:numId w:val="18"/>
              </w:numPr>
              <w:tabs>
                <w:tab w:val="left" w:pos="495"/>
              </w:tabs>
              <w:suppressAutoHyphens/>
              <w:ind w:left="1125" w:hanging="27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Resolution (i.e., dismissed; settled; convicted, duration of penalty): ______</w:t>
            </w:r>
          </w:p>
          <w:p w14:paraId="3E5874E4" w14:textId="77777777" w:rsidR="005E2E9F" w:rsidRPr="006E4B54" w:rsidRDefault="005E2E9F" w:rsidP="005E2E9F">
            <w:pPr>
              <w:pStyle w:val="ListParagraph"/>
              <w:numPr>
                <w:ilvl w:val="2"/>
                <w:numId w:val="18"/>
              </w:numPr>
              <w:tabs>
                <w:tab w:val="left" w:pos="495"/>
              </w:tabs>
              <w:suppressAutoHyphens/>
              <w:ind w:left="1125" w:hanging="27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Other relevant details: _____________</w:t>
            </w:r>
          </w:p>
        </w:tc>
      </w:tr>
      <w:tr w:rsidR="005E2E9F" w:rsidRPr="00D01B06" w14:paraId="3587E2FF" w14:textId="77777777" w:rsidTr="009E307D"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43237735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8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A0FFF3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b/>
                <w:sz w:val="12"/>
                <w:szCs w:val="12"/>
                <w:lang w:val="en-GB"/>
              </w:rPr>
            </w:pPr>
          </w:p>
        </w:tc>
      </w:tr>
      <w:tr w:rsidR="005E2E9F" w:rsidRPr="00D01B06" w14:paraId="076B6972" w14:textId="77777777" w:rsidTr="009E307D">
        <w:tc>
          <w:tcPr>
            <w:tcW w:w="93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1C22AF" w14:textId="77777777" w:rsidR="005E2E9F" w:rsidRPr="00A221F3" w:rsidRDefault="005E2E9F" w:rsidP="009E307D">
            <w:pPr>
              <w:suppressAutoHyphens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5E2E9F" w:rsidRPr="00D01B06" w14:paraId="02FD0F6A" w14:textId="77777777" w:rsidTr="009E307D">
        <w:tc>
          <w:tcPr>
            <w:tcW w:w="93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B8F409" w14:textId="77777777" w:rsidR="005E2E9F" w:rsidRDefault="005E2E9F" w:rsidP="009E307D">
            <w:pPr>
              <w:tabs>
                <w:tab w:val="right" w:pos="7290"/>
                <w:tab w:val="right" w:pos="9000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5876CAE5" w14:textId="77777777" w:rsidR="005E2E9F" w:rsidRPr="00B91E63" w:rsidRDefault="005E2E9F" w:rsidP="009E307D">
            <w:pPr>
              <w:tabs>
                <w:tab w:val="right" w:pos="7290"/>
                <w:tab w:val="right" w:pos="9000"/>
              </w:tabs>
              <w:suppressAutoHyphens/>
              <w:jc w:val="both"/>
              <w:rPr>
                <w:rFonts w:ascii="Arial" w:hAnsi="Arial" w:cs="Arial"/>
                <w:bCs/>
                <w:iCs/>
                <w:sz w:val="22"/>
                <w:szCs w:val="22"/>
                <w:lang w:val="en-US"/>
              </w:rPr>
            </w:pPr>
            <w:r w:rsidRPr="00B91E63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I understand that any </w:t>
            </w:r>
            <w:r w:rsidRPr="00242E9A">
              <w:rPr>
                <w:rFonts w:ascii="Arial" w:hAnsi="Arial" w:cs="Arial"/>
                <w:bCs/>
                <w:sz w:val="22"/>
                <w:szCs w:val="22"/>
                <w:lang w:val="en-US"/>
              </w:rPr>
              <w:t>misrepresentation</w:t>
            </w:r>
            <w:r w:rsidRPr="00242E9A">
              <w:t xml:space="preserve"> </w:t>
            </w:r>
            <w:r w:rsidRPr="00242E9A">
              <w:rPr>
                <w:rFonts w:ascii="Arial" w:hAnsi="Arial" w:cs="Arial"/>
                <w:bCs/>
                <w:sz w:val="22"/>
                <w:szCs w:val="22"/>
                <w:lang w:val="en-US"/>
              </w:rPr>
              <w:t>that knowingly or recklessly misleads, or attempts to mislead</w:t>
            </w:r>
            <w:r w:rsidRPr="006E4B54">
              <w:rPr>
                <w:rFonts w:ascii="Arial" w:hAnsi="Arial" w:cs="Arial"/>
                <w:bCs/>
                <w:sz w:val="22"/>
                <w:szCs w:val="22"/>
                <w:lang w:val="en-US"/>
              </w:rPr>
              <w:t>,</w:t>
            </w:r>
            <w:r w:rsidRPr="00242E9A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may lead to disqualification or dismissal, and/or the imposition of sanctions or other remedial</w:t>
            </w:r>
            <w:r w:rsidRPr="009C55DA">
              <w:rPr>
                <w:rFonts w:ascii="Arial" w:hAnsi="Arial"/>
                <w:sz w:val="22"/>
                <w:lang w:val="en-US"/>
              </w:rPr>
              <w:t xml:space="preserve"> action</w:t>
            </w:r>
            <w:r w:rsidRPr="00242E9A">
              <w:rPr>
                <w:rFonts w:ascii="Arial" w:hAnsi="Arial" w:cs="Arial"/>
                <w:bCs/>
                <w:sz w:val="22"/>
                <w:szCs w:val="22"/>
                <w:lang w:val="en-US"/>
              </w:rPr>
              <w:t>s by ADB.</w:t>
            </w:r>
          </w:p>
          <w:p w14:paraId="605293EC" w14:textId="77777777" w:rsidR="005E2E9F" w:rsidRDefault="005E2E9F" w:rsidP="009E307D">
            <w:pPr>
              <w:tabs>
                <w:tab w:val="right" w:pos="7290"/>
                <w:tab w:val="right" w:pos="9000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5B01B1AE" w14:textId="77777777" w:rsidR="005E2E9F" w:rsidRPr="00D01B06" w:rsidRDefault="005E2E9F" w:rsidP="009E307D">
            <w:pPr>
              <w:tabs>
                <w:tab w:val="right" w:pos="7290"/>
                <w:tab w:val="right" w:pos="9000"/>
              </w:tabs>
              <w:suppressAutoHyphens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6B0A3E18" w14:textId="77777777" w:rsidR="005E2E9F" w:rsidRPr="00D01B06" w:rsidRDefault="005E2E9F" w:rsidP="009E307D">
            <w:pPr>
              <w:tabs>
                <w:tab w:val="right" w:pos="7290"/>
                <w:tab w:val="right" w:pos="9000"/>
              </w:tabs>
              <w:suppressAutoHyphens/>
              <w:rPr>
                <w:rFonts w:ascii="Arial" w:hAnsi="Arial" w:cs="Arial"/>
                <w:sz w:val="22"/>
                <w:szCs w:val="22"/>
                <w:u w:val="single"/>
                <w:lang w:val="en-GB"/>
              </w:rPr>
            </w:pP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lastRenderedPageBreak/>
              <w:t>___________________________________________________</w:t>
            </w:r>
            <w:r w:rsidRPr="00D01B06">
              <w:rPr>
                <w:rFonts w:ascii="Arial" w:hAnsi="Arial" w:cs="Arial"/>
                <w:sz w:val="22"/>
                <w:szCs w:val="22"/>
                <w:lang w:val="en-GB"/>
              </w:rPr>
              <w:tab/>
              <w:t xml:space="preserve">  Date: _________________</w:t>
            </w:r>
          </w:p>
        </w:tc>
      </w:tr>
      <w:tr w:rsidR="005E2E9F" w:rsidRPr="00D01B06" w14:paraId="288FC84B" w14:textId="77777777" w:rsidTr="009E307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79" w:type="dxa"/>
            <w:gridSpan w:val="2"/>
          </w:tcPr>
          <w:p w14:paraId="4145102D" w14:textId="77777777" w:rsidR="005E2E9F" w:rsidRPr="00D01B06" w:rsidRDefault="005E2E9F" w:rsidP="009E307D">
            <w:pPr>
              <w:tabs>
                <w:tab w:val="right" w:pos="8902"/>
              </w:tabs>
              <w:suppressAutoHyphens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1B06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lastRenderedPageBreak/>
              <w:t xml:space="preserve"> [Signature of expert]</w:t>
            </w:r>
          </w:p>
          <w:p w14:paraId="118A70CF" w14:textId="77777777" w:rsidR="005E2E9F" w:rsidRPr="00D01B06" w:rsidRDefault="005E2E9F" w:rsidP="009E307D">
            <w:pPr>
              <w:tabs>
                <w:tab w:val="right" w:pos="8902"/>
              </w:tabs>
              <w:suppressAutoHyphens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716733E" w14:textId="77777777" w:rsidR="005E2E9F" w:rsidRPr="00D01B06" w:rsidRDefault="005E2E9F" w:rsidP="004E4D42">
            <w:pPr>
              <w:tabs>
                <w:tab w:val="left" w:pos="360"/>
              </w:tabs>
              <w:suppressAutoHyphens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888" w:type="dxa"/>
          </w:tcPr>
          <w:p w14:paraId="034FD44A" w14:textId="77777777" w:rsidR="005E2E9F" w:rsidRPr="00D01B06" w:rsidRDefault="005E2E9F" w:rsidP="009E307D">
            <w:pPr>
              <w:suppressAutoHyphens/>
              <w:jc w:val="center"/>
              <w:rPr>
                <w:rFonts w:ascii="Arial" w:hAnsi="Arial" w:cs="Arial"/>
                <w:bCs/>
                <w:i/>
                <w:sz w:val="20"/>
                <w:szCs w:val="20"/>
                <w:lang w:val="en-GB"/>
              </w:rPr>
            </w:pPr>
            <w:r w:rsidRPr="00D01B06">
              <w:rPr>
                <w:rFonts w:ascii="Arial" w:hAnsi="Arial" w:cs="Arial"/>
                <w:bCs/>
                <w:i/>
                <w:sz w:val="20"/>
                <w:szCs w:val="20"/>
                <w:lang w:val="en-GB"/>
              </w:rPr>
              <w:t>Day/Month/Year</w:t>
            </w:r>
          </w:p>
        </w:tc>
      </w:tr>
      <w:tr w:rsidR="005E2E9F" w:rsidRPr="00D01B06" w14:paraId="58CFA35A" w14:textId="77777777" w:rsidTr="009E307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67" w:type="dxa"/>
            <w:gridSpan w:val="3"/>
          </w:tcPr>
          <w:p w14:paraId="2F039B93" w14:textId="77777777" w:rsidR="005E2E9F" w:rsidRPr="00D01B06" w:rsidRDefault="005E2E9F" w:rsidP="009E307D">
            <w:pPr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87414F8" w14:textId="77777777" w:rsidR="005E2E9F" w:rsidRPr="00D01B06" w:rsidRDefault="005E2E9F" w:rsidP="009E307D">
            <w:pPr>
              <w:suppressAutoHyphens/>
              <w:rPr>
                <w:rFonts w:ascii="Arial" w:hAnsi="Arial" w:cs="Arial"/>
                <w:sz w:val="22"/>
                <w:szCs w:val="22"/>
              </w:rPr>
            </w:pPr>
          </w:p>
          <w:p w14:paraId="58553B45" w14:textId="77777777" w:rsidR="005E2E9F" w:rsidRPr="006E4B54" w:rsidRDefault="005E2E9F" w:rsidP="009E307D">
            <w:pPr>
              <w:suppressAutoHyphens/>
              <w:jc w:val="both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6E4B5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val="en-GB"/>
              </w:rPr>
              <w:t xml:space="preserve">Page </w:t>
            </w: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val="en-GB"/>
              </w:rPr>
              <w:t>l</w:t>
            </w:r>
            <w:r w:rsidRPr="006E4B5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val="en-GB"/>
              </w:rPr>
              <w:t>imit: Maximum of five (5) pages per CV (</w:t>
            </w:r>
            <w:r w:rsidRPr="006E4B5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u w:val="single"/>
                <w:lang w:val="en-GB"/>
              </w:rPr>
              <w:t>excluding</w:t>
            </w: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u w:val="single"/>
                <w:lang w:val="en-GB"/>
              </w:rPr>
              <w:t xml:space="preserve"> part 1</w:t>
            </w:r>
            <w:r w:rsidR="006D3B2C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u w:val="single"/>
                <w:lang w:val="en-GB"/>
              </w:rPr>
              <w:t>4</w:t>
            </w: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u w:val="single"/>
                <w:lang w:val="en-GB"/>
              </w:rPr>
              <w:t>. C</w:t>
            </w:r>
            <w:r w:rsidRPr="006E4B5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u w:val="single"/>
                <w:lang w:val="en-GB"/>
              </w:rPr>
              <w:t>ertification</w:t>
            </w: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u w:val="single"/>
                <w:lang w:val="en-GB"/>
              </w:rPr>
              <w:t>, which does not count toward the five-page limit</w:t>
            </w:r>
            <w:r w:rsidRPr="006E4B5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val="en-GB"/>
              </w:rPr>
              <w:t>)</w:t>
            </w:r>
          </w:p>
        </w:tc>
      </w:tr>
    </w:tbl>
    <w:p w14:paraId="30BA9301" w14:textId="77777777" w:rsidR="005E2E9F" w:rsidRPr="00D01B06" w:rsidRDefault="005E2E9F" w:rsidP="005E2E9F">
      <w:pPr>
        <w:suppressAutoHyphens/>
        <w:jc w:val="both"/>
        <w:rPr>
          <w:rFonts w:ascii="Arial" w:hAnsi="Arial" w:cs="Arial"/>
          <w:lang w:val="en-GB"/>
        </w:rPr>
      </w:pPr>
    </w:p>
    <w:p w14:paraId="00A66901" w14:textId="77777777" w:rsidR="003D1120" w:rsidRPr="00D01B06" w:rsidRDefault="003D1120" w:rsidP="00EA7C1E">
      <w:pPr>
        <w:jc w:val="both"/>
        <w:rPr>
          <w:rFonts w:ascii="Arial" w:hAnsi="Arial" w:cs="Arial"/>
          <w:lang w:val="en-GB"/>
        </w:rPr>
      </w:pPr>
    </w:p>
    <w:sectPr w:rsidR="003D1120" w:rsidRPr="00D01B06" w:rsidSect="00A221F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numRestart w:val="eachPage"/>
      </w:footnotePr>
      <w:pgSz w:w="12242" w:h="15842" w:code="1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9EC6A" w14:textId="77777777" w:rsidR="0068765B" w:rsidRDefault="0068765B">
      <w:r>
        <w:separator/>
      </w:r>
    </w:p>
  </w:endnote>
  <w:endnote w:type="continuationSeparator" w:id="0">
    <w:p w14:paraId="7A9A9069" w14:textId="77777777" w:rsidR="0068765B" w:rsidRDefault="00687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B271D" w14:textId="77777777" w:rsidR="004357A8" w:rsidRDefault="004357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2D20A" w14:textId="7BB5D657" w:rsidR="004357A8" w:rsidRDefault="005E365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13691A06" wp14:editId="1E4C99D2">
              <wp:simplePos x="0" y="0"/>
              <wp:positionH relativeFrom="page">
                <wp:posOffset>0</wp:posOffset>
              </wp:positionH>
              <wp:positionV relativeFrom="page">
                <wp:posOffset>9321800</wp:posOffset>
              </wp:positionV>
              <wp:extent cx="7773670" cy="546735"/>
              <wp:effectExtent l="0" t="0" r="0" b="0"/>
              <wp:wrapNone/>
              <wp:docPr id="1" name="MSIPCM538b4ae59a6a06abde7a052d" descr="{&quot;HashCode&quot;:418872913,&quot;Height&quot;:792.0,&quot;Width&quot;:612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367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1F0B36" w14:textId="444E3C51" w:rsidR="0024371F" w:rsidRPr="0024371F" w:rsidRDefault="0024371F" w:rsidP="0024371F">
                          <w:pPr>
                            <w:rPr>
                              <w:rFonts w:ascii="Calibri" w:hAnsi="Calibri" w:cs="Calibri"/>
                              <w:color w:val="0000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25400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691A06" id="_x0000_t202" coordsize="21600,21600" o:spt="202" path="m,l,21600r21600,l21600,xe">
              <v:stroke joinstyle="miter"/>
              <v:path gradientshapeok="t" o:connecttype="rect"/>
            </v:shapetype>
            <v:shape id="MSIPCM538b4ae59a6a06abde7a052d" o:spid="_x0000_s1027" type="#_x0000_t202" alt="{&quot;HashCode&quot;:418872913,&quot;Height&quot;:792.0,&quot;Width&quot;:612.0,&quot;Placement&quot;:&quot;Footer&quot;,&quot;Index&quot;:&quot;Primary&quot;,&quot;Section&quot;:1,&quot;Top&quot;:0.0,&quot;Left&quot;:0.0}" style="position:absolute;margin-left:0;margin-top:734pt;width:612.1pt;height:43.0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" o:allowincell="f" filled="f" stroked="f">
              <v:textbox inset="20pt,0,,0">
                <w:txbxContent>
                  <w:p w14:paraId="311F0B36" w14:textId="444E3C51" w:rsidR="0024371F" w:rsidRPr="0024371F" w:rsidRDefault="0024371F" w:rsidP="0024371F">
                    <w:pPr>
                      <w:rPr>
                        <w:rFonts w:ascii="Calibri" w:hAnsi="Calibri" w:cs="Calibri"/>
                        <w:color w:val="000000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3993" w14:textId="77777777" w:rsidR="004357A8" w:rsidRDefault="004357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72C38" w14:textId="77777777" w:rsidR="0068765B" w:rsidRDefault="0068765B">
      <w:r>
        <w:separator/>
      </w:r>
    </w:p>
  </w:footnote>
  <w:footnote w:type="continuationSeparator" w:id="0">
    <w:p w14:paraId="13B360C8" w14:textId="77777777" w:rsidR="0068765B" w:rsidRDefault="006876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2FB50" w14:textId="77777777" w:rsidR="004357A8" w:rsidRDefault="004357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63F8F" w14:textId="77777777" w:rsidR="006D3B2C" w:rsidRPr="00F21BF6" w:rsidRDefault="00F26296" w:rsidP="004E4D42">
    <w:pPr>
      <w:pStyle w:val="Header"/>
      <w:pBdr>
        <w:bottom w:val="single" w:sz="6" w:space="1" w:color="auto"/>
      </w:pBdr>
      <w:tabs>
        <w:tab w:val="clear" w:pos="4320"/>
        <w:tab w:val="clear" w:pos="8640"/>
      </w:tabs>
      <w:ind w:right="73"/>
      <w:rPr>
        <w:rFonts w:ascii="Arial" w:hAnsi="Arial" w:cs="Arial"/>
        <w:sz w:val="20"/>
      </w:rPr>
    </w:pPr>
    <w:r>
      <w:rPr>
        <w:rFonts w:ascii="Arial" w:hAnsi="Arial" w:cs="Arial"/>
        <w:bCs/>
        <w:sz w:val="20"/>
      </w:rPr>
      <w:tab/>
    </w:r>
    <w:r>
      <w:rPr>
        <w:rFonts w:ascii="Arial" w:hAnsi="Arial" w:cs="Arial"/>
        <w:bCs/>
        <w:sz w:val="20"/>
      </w:rPr>
      <w:tab/>
    </w:r>
    <w:r w:rsidR="006D3B2C" w:rsidRPr="00F21BF6">
      <w:rPr>
        <w:rFonts w:ascii="Arial" w:hAnsi="Arial" w:cs="Arial"/>
        <w:sz w:val="20"/>
      </w:rPr>
      <w:tab/>
      <w:t xml:space="preserve">           </w:t>
    </w:r>
    <w:r w:rsidR="006D3B2C">
      <w:rPr>
        <w:rFonts w:ascii="Arial" w:hAnsi="Arial" w:cs="Arial"/>
        <w:sz w:val="20"/>
      </w:rPr>
      <w:t xml:space="preserve">                               </w:t>
    </w:r>
    <w:r w:rsidR="002E54EB">
      <w:rPr>
        <w:rFonts w:ascii="Arial" w:hAnsi="Arial" w:cs="Arial"/>
        <w:sz w:val="20"/>
      </w:rPr>
      <w:tab/>
    </w:r>
    <w:r w:rsidR="002E54EB">
      <w:rPr>
        <w:rFonts w:ascii="Arial" w:hAnsi="Arial" w:cs="Arial"/>
        <w:sz w:val="20"/>
      </w:rPr>
      <w:tab/>
    </w:r>
    <w:r w:rsidR="002E54EB">
      <w:rPr>
        <w:rFonts w:ascii="Arial" w:hAnsi="Arial" w:cs="Arial"/>
        <w:sz w:val="20"/>
      </w:rPr>
      <w:tab/>
    </w:r>
    <w:r w:rsidR="002E54EB">
      <w:rPr>
        <w:rFonts w:ascii="Arial" w:hAnsi="Arial" w:cs="Arial"/>
        <w:sz w:val="20"/>
      </w:rPr>
      <w:tab/>
    </w:r>
    <w:r w:rsidR="002E54EB">
      <w:rPr>
        <w:rFonts w:ascii="Arial" w:hAnsi="Arial" w:cs="Arial"/>
        <w:sz w:val="20"/>
      </w:rPr>
      <w:tab/>
    </w:r>
    <w:r w:rsidR="006D3B2C">
      <w:rPr>
        <w:rFonts w:ascii="Arial" w:hAnsi="Arial" w:cs="Arial"/>
        <w:sz w:val="20"/>
        <w:lang w:val="it-IT"/>
      </w:rPr>
      <w:t xml:space="preserve">Page </w:t>
    </w:r>
    <w:r w:rsidR="006D3B2C" w:rsidRPr="00A72E24">
      <w:rPr>
        <w:rFonts w:ascii="Arial" w:hAnsi="Arial" w:cs="Arial"/>
        <w:sz w:val="20"/>
        <w:lang w:val="it-IT"/>
      </w:rPr>
      <w:fldChar w:fldCharType="begin"/>
    </w:r>
    <w:r w:rsidR="006D3B2C" w:rsidRPr="00A72E24">
      <w:rPr>
        <w:rFonts w:ascii="Arial" w:hAnsi="Arial" w:cs="Arial"/>
        <w:sz w:val="20"/>
        <w:lang w:val="it-IT"/>
      </w:rPr>
      <w:instrText xml:space="preserve"> PAGE </w:instrText>
    </w:r>
    <w:r w:rsidR="006D3B2C" w:rsidRPr="00A72E24">
      <w:rPr>
        <w:rFonts w:ascii="Arial" w:hAnsi="Arial" w:cs="Arial"/>
        <w:sz w:val="20"/>
        <w:lang w:val="it-IT"/>
      </w:rPr>
      <w:fldChar w:fldCharType="separate"/>
    </w:r>
    <w:r w:rsidR="006D3B2C">
      <w:rPr>
        <w:rFonts w:ascii="Arial" w:hAnsi="Arial" w:cs="Arial"/>
        <w:sz w:val="20"/>
      </w:rPr>
      <w:t>2</w:t>
    </w:r>
    <w:r w:rsidR="006D3B2C" w:rsidRPr="00A72E24">
      <w:rPr>
        <w:rFonts w:ascii="Arial" w:hAnsi="Arial" w:cs="Arial"/>
        <w:sz w:val="20"/>
      </w:rPr>
      <w:fldChar w:fldCharType="end"/>
    </w:r>
    <w:r w:rsidR="006D3B2C">
      <w:rPr>
        <w:rFonts w:ascii="Arial" w:hAnsi="Arial" w:cs="Arial"/>
        <w:sz w:val="20"/>
      </w:rPr>
      <w:t xml:space="preserve"> of </w:t>
    </w:r>
    <w:r w:rsidR="006D3B2C">
      <w:rPr>
        <w:rFonts w:ascii="Arial" w:hAnsi="Arial" w:cs="Arial"/>
        <w:sz w:val="20"/>
      </w:rPr>
      <w:fldChar w:fldCharType="begin"/>
    </w:r>
    <w:r w:rsidR="006D3B2C">
      <w:rPr>
        <w:rFonts w:ascii="Arial" w:hAnsi="Arial" w:cs="Arial"/>
        <w:sz w:val="20"/>
      </w:rPr>
      <w:instrText xml:space="preserve"> NUMPAGES   \* MERGEFORMAT </w:instrText>
    </w:r>
    <w:r w:rsidR="006D3B2C">
      <w:rPr>
        <w:rFonts w:ascii="Arial" w:hAnsi="Arial" w:cs="Arial"/>
        <w:sz w:val="20"/>
      </w:rPr>
      <w:fldChar w:fldCharType="separate"/>
    </w:r>
    <w:r w:rsidR="006D3B2C">
      <w:rPr>
        <w:rFonts w:ascii="Arial" w:hAnsi="Arial" w:cs="Arial"/>
        <w:sz w:val="20"/>
      </w:rPr>
      <w:t>17</w:t>
    </w:r>
    <w:r w:rsidR="006D3B2C">
      <w:rPr>
        <w:rFonts w:ascii="Arial" w:hAnsi="Arial" w:cs="Arial"/>
        <w:sz w:val="20"/>
      </w:rPr>
      <w:fldChar w:fldCharType="end"/>
    </w:r>
    <w:r w:rsidR="006D3B2C">
      <w:rPr>
        <w:rFonts w:ascii="Arial" w:hAnsi="Arial" w:cs="Arial"/>
        <w:sz w:val="20"/>
      </w:rPr>
      <w:t xml:space="preserve">                     </w:t>
    </w:r>
  </w:p>
  <w:p w14:paraId="1C91095F" w14:textId="210B3FEC" w:rsidR="00D14D6F" w:rsidRPr="00F21BF6" w:rsidRDefault="005E3655" w:rsidP="00FA38DF">
    <w:pPr>
      <w:pStyle w:val="Header"/>
      <w:tabs>
        <w:tab w:val="clear" w:pos="4320"/>
        <w:tab w:val="clear" w:pos="8640"/>
      </w:tabs>
      <w:ind w:right="73"/>
      <w:jc w:val="both"/>
      <w:rPr>
        <w:rFonts w:ascii="Arial" w:hAnsi="Arial" w:cs="Arial"/>
        <w:sz w:val="20"/>
      </w:rPr>
    </w:pPr>
    <w:r>
      <w:rPr>
        <w:rFonts w:ascii="Arial" w:hAnsi="Arial" w:cs="Arial"/>
        <w:bCs/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437520E7" wp14:editId="6C44A8C3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2400" cy="464185"/>
              <wp:effectExtent l="0" t="0" r="0" b="2540"/>
              <wp:wrapNone/>
              <wp:docPr id="2" name="MSIPCM115941ceadc28b4a8ef9a1f4" descr="{&quot;HashCode&quot;:-2140875284,&quot;Height&quot;:9999999.0,&quot;Width&quot;:9999999.0,&quot;Placement&quot;:&quot;Header&quot;,&quot;Index&quot;:&quot;Primary&quot;,&quot;Section&quot;:4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464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7C0CF7" w14:textId="77777777" w:rsidR="00CC08BF" w:rsidRPr="00CC08BF" w:rsidRDefault="00CC08BF" w:rsidP="00CC08BF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7520E7" id="_x0000_t202" coordsize="21600,21600" o:spt="202" path="m,l,21600r21600,l21600,xe">
              <v:stroke joinstyle="miter"/>
              <v:path gradientshapeok="t" o:connecttype="rect"/>
            </v:shapetype>
            <v:shape id="MSIPCM115941ceadc28b4a8ef9a1f4" o:spid="_x0000_s1026" type="#_x0000_t202" alt="{&quot;HashCode&quot;:-2140875284,&quot;Height&quot;:9999999.0,&quot;Width&quot;:9999999.0,&quot;Placement&quot;:&quot;Header&quot;,&quot;Index&quot;:&quot;Primary&quot;,&quot;Section&quot;:4,&quot;Top&quot;:0.0,&quot;Left&quot;:0.0}" style="position:absolute;left:0;text-align:left;margin-left:0;margin-top:0;width:612pt;height:36.55pt;z-index:2516577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" o:allowincell="f" filled="f" stroked="f">
              <v:textbox inset=",0,,0">
                <w:txbxContent>
                  <w:p w14:paraId="7F7C0CF7" w14:textId="77777777" w:rsidR="00CC08BF" w:rsidRPr="00CC08BF" w:rsidRDefault="00CC08BF" w:rsidP="00CC08BF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D14D6F">
      <w:rPr>
        <w:rFonts w:ascii="Arial" w:hAnsi="Arial" w:cs="Arial"/>
        <w:sz w:val="20"/>
      </w:rPr>
      <w:t xml:space="preserve">                   </w:t>
    </w:r>
  </w:p>
  <w:p w14:paraId="032152BD" w14:textId="77777777" w:rsidR="00D14D6F" w:rsidRPr="0063664F" w:rsidRDefault="00D14D6F" w:rsidP="006366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4D064" w14:textId="77777777" w:rsidR="004357A8" w:rsidRDefault="004357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A4E"/>
    <w:multiLevelType w:val="hybridMultilevel"/>
    <w:tmpl w:val="DF101388"/>
    <w:lvl w:ilvl="0" w:tplc="939E912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794750B"/>
    <w:multiLevelType w:val="hybridMultilevel"/>
    <w:tmpl w:val="D3CA65E8"/>
    <w:lvl w:ilvl="0" w:tplc="F8543B86">
      <w:start w:val="1"/>
      <w:numFmt w:val="lowerLetter"/>
      <w:lvlText w:val="%1."/>
      <w:lvlJc w:val="left"/>
      <w:pPr>
        <w:tabs>
          <w:tab w:val="num" w:pos="2700"/>
        </w:tabs>
        <w:ind w:left="27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5524E"/>
    <w:multiLevelType w:val="hybridMultilevel"/>
    <w:tmpl w:val="9D904D02"/>
    <w:lvl w:ilvl="0" w:tplc="14BAA216">
      <w:start w:val="1"/>
      <w:numFmt w:val="none"/>
      <w:lvlText w:val="TECH-3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ABD196B"/>
    <w:multiLevelType w:val="hybridMultilevel"/>
    <w:tmpl w:val="7FFECEB6"/>
    <w:lvl w:ilvl="0" w:tplc="CE0051E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 w:val="0"/>
        <w:i w:val="0"/>
        <w:sz w:val="22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C000E28"/>
    <w:multiLevelType w:val="hybridMultilevel"/>
    <w:tmpl w:val="7EA863FA"/>
    <w:lvl w:ilvl="0" w:tplc="9D12665C">
      <w:start w:val="1"/>
      <w:numFmt w:val="none"/>
      <w:lvlText w:val="TECH-5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8273335"/>
    <w:multiLevelType w:val="hybridMultilevel"/>
    <w:tmpl w:val="DE063B2E"/>
    <w:lvl w:ilvl="0" w:tplc="42A06F92">
      <w:start w:val="1"/>
      <w:numFmt w:val="lowerLetter"/>
      <w:lvlText w:val="(%1)"/>
      <w:lvlJc w:val="left"/>
      <w:pPr>
        <w:tabs>
          <w:tab w:val="num" w:pos="2394"/>
        </w:tabs>
        <w:ind w:left="2394" w:hanging="360"/>
      </w:pPr>
      <w:rPr>
        <w:rFonts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 w:tplc="F8543B86">
      <w:start w:val="1"/>
      <w:numFmt w:val="lowerLetter"/>
      <w:lvlText w:val="%3."/>
      <w:lvlJc w:val="left"/>
      <w:pPr>
        <w:tabs>
          <w:tab w:val="num" w:pos="2700"/>
        </w:tabs>
        <w:ind w:left="2700" w:hanging="360"/>
      </w:pPr>
      <w:rPr>
        <w:rFonts w:cs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6" w15:restartNumberingAfterBreak="0">
    <w:nsid w:val="18C163F8"/>
    <w:multiLevelType w:val="hybridMultilevel"/>
    <w:tmpl w:val="24CE792C"/>
    <w:lvl w:ilvl="0" w:tplc="99BE8C44">
      <w:start w:val="1"/>
      <w:numFmt w:val="lowerRoman"/>
      <w:lvlText w:val="(%1)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b w:val="0"/>
        <w:i w:val="0"/>
        <w:sz w:val="22"/>
      </w:rPr>
    </w:lvl>
    <w:lvl w:ilvl="1" w:tplc="54DCDE20">
      <w:start w:val="1"/>
      <w:numFmt w:val="none"/>
      <w:lvlText w:val="TECH-1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b w:val="0"/>
        <w:i w:val="0"/>
        <w:sz w:val="22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7" w15:restartNumberingAfterBreak="0">
    <w:nsid w:val="22123E04"/>
    <w:multiLevelType w:val="hybridMultilevel"/>
    <w:tmpl w:val="DD163AE6"/>
    <w:lvl w:ilvl="0" w:tplc="EB106A66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  <w:b/>
        <w:color w:val="auto"/>
        <w:sz w:val="22"/>
        <w:szCs w:val="22"/>
      </w:rPr>
    </w:lvl>
    <w:lvl w:ilvl="1" w:tplc="99BE8C44">
      <w:start w:val="1"/>
      <w:numFmt w:val="lowerRoman"/>
      <w:lvlText w:val="(%2)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  <w:b w:val="0"/>
        <w:i w:val="0"/>
        <w:sz w:val="22"/>
        <w:szCs w:val="22"/>
      </w:rPr>
    </w:lvl>
    <w:lvl w:ilvl="2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8" w15:restartNumberingAfterBreak="0">
    <w:nsid w:val="239D06B1"/>
    <w:multiLevelType w:val="hybridMultilevel"/>
    <w:tmpl w:val="FA9E0B32"/>
    <w:lvl w:ilvl="0" w:tplc="42A06F92">
      <w:start w:val="1"/>
      <w:numFmt w:val="lowerLetter"/>
      <w:lvlText w:val="(%1)"/>
      <w:lvlJc w:val="left"/>
      <w:pPr>
        <w:tabs>
          <w:tab w:val="num" w:pos="2394"/>
        </w:tabs>
        <w:ind w:left="2394" w:hanging="360"/>
      </w:pPr>
      <w:rPr>
        <w:rFonts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 w:tplc="8AE045CE">
      <w:start w:val="1"/>
      <w:numFmt w:val="lowerLetter"/>
      <w:lvlText w:val="%3."/>
      <w:lvlJc w:val="left"/>
      <w:pPr>
        <w:tabs>
          <w:tab w:val="num" w:pos="2700"/>
        </w:tabs>
        <w:ind w:left="2700" w:hanging="360"/>
      </w:pPr>
      <w:rPr>
        <w:rFonts w:cs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9" w15:restartNumberingAfterBreak="0">
    <w:nsid w:val="32215B4C"/>
    <w:multiLevelType w:val="hybridMultilevel"/>
    <w:tmpl w:val="6916F7A2"/>
    <w:lvl w:ilvl="0" w:tplc="642A24E4">
      <w:start w:val="1"/>
      <w:numFmt w:val="none"/>
      <w:lvlText w:val="TECH-2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5012C7A"/>
    <w:multiLevelType w:val="hybridMultilevel"/>
    <w:tmpl w:val="FA9E0B32"/>
    <w:lvl w:ilvl="0" w:tplc="42A06F92">
      <w:start w:val="1"/>
      <w:numFmt w:val="lowerLetter"/>
      <w:lvlText w:val="(%1)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617"/>
        </w:tabs>
        <w:ind w:left="617" w:hanging="360"/>
      </w:pPr>
      <w:rPr>
        <w:rFonts w:cs="Times New Roman" w:hint="default"/>
      </w:rPr>
    </w:lvl>
    <w:lvl w:ilvl="2" w:tplc="8AE045CE">
      <w:start w:val="1"/>
      <w:numFmt w:val="lowerLetter"/>
      <w:lvlText w:val="%3."/>
      <w:lvlJc w:val="left"/>
      <w:pPr>
        <w:tabs>
          <w:tab w:val="num" w:pos="1517"/>
        </w:tabs>
        <w:ind w:left="1517" w:hanging="360"/>
      </w:pPr>
      <w:rPr>
        <w:rFonts w:cs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057"/>
        </w:tabs>
        <w:ind w:left="2057" w:hanging="360"/>
      </w:pPr>
      <w:rPr>
        <w:rFonts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2777"/>
        </w:tabs>
        <w:ind w:left="277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97"/>
        </w:tabs>
        <w:ind w:left="349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217"/>
        </w:tabs>
        <w:ind w:left="421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4937"/>
        </w:tabs>
        <w:ind w:left="493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657"/>
        </w:tabs>
        <w:ind w:left="5657" w:hanging="180"/>
      </w:pPr>
      <w:rPr>
        <w:rFonts w:cs="Times New Roman"/>
      </w:rPr>
    </w:lvl>
  </w:abstractNum>
  <w:abstractNum w:abstractNumId="11" w15:restartNumberingAfterBreak="0">
    <w:nsid w:val="3F9F7C23"/>
    <w:multiLevelType w:val="hybridMultilevel"/>
    <w:tmpl w:val="3F9A7744"/>
    <w:lvl w:ilvl="0" w:tplc="5E788E28">
      <w:start w:val="1"/>
      <w:numFmt w:val="none"/>
      <w:lvlText w:val="TECH-6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4AB66826"/>
    <w:multiLevelType w:val="hybridMultilevel"/>
    <w:tmpl w:val="89FE612A"/>
    <w:lvl w:ilvl="0" w:tplc="33CA3578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89" w:hanging="360"/>
      </w:pPr>
    </w:lvl>
    <w:lvl w:ilvl="2" w:tplc="1009001B" w:tentative="1">
      <w:start w:val="1"/>
      <w:numFmt w:val="lowerRoman"/>
      <w:lvlText w:val="%3."/>
      <w:lvlJc w:val="right"/>
      <w:pPr>
        <w:ind w:left="2509" w:hanging="180"/>
      </w:pPr>
    </w:lvl>
    <w:lvl w:ilvl="3" w:tplc="1009000F" w:tentative="1">
      <w:start w:val="1"/>
      <w:numFmt w:val="decimal"/>
      <w:lvlText w:val="%4."/>
      <w:lvlJc w:val="left"/>
      <w:pPr>
        <w:ind w:left="3229" w:hanging="360"/>
      </w:pPr>
    </w:lvl>
    <w:lvl w:ilvl="4" w:tplc="10090019" w:tentative="1">
      <w:start w:val="1"/>
      <w:numFmt w:val="lowerLetter"/>
      <w:lvlText w:val="%5."/>
      <w:lvlJc w:val="left"/>
      <w:pPr>
        <w:ind w:left="3949" w:hanging="360"/>
      </w:pPr>
    </w:lvl>
    <w:lvl w:ilvl="5" w:tplc="1009001B" w:tentative="1">
      <w:start w:val="1"/>
      <w:numFmt w:val="lowerRoman"/>
      <w:lvlText w:val="%6."/>
      <w:lvlJc w:val="right"/>
      <w:pPr>
        <w:ind w:left="4669" w:hanging="180"/>
      </w:pPr>
    </w:lvl>
    <w:lvl w:ilvl="6" w:tplc="1009000F" w:tentative="1">
      <w:start w:val="1"/>
      <w:numFmt w:val="decimal"/>
      <w:lvlText w:val="%7."/>
      <w:lvlJc w:val="left"/>
      <w:pPr>
        <w:ind w:left="5389" w:hanging="360"/>
      </w:pPr>
    </w:lvl>
    <w:lvl w:ilvl="7" w:tplc="10090019" w:tentative="1">
      <w:start w:val="1"/>
      <w:numFmt w:val="lowerLetter"/>
      <w:lvlText w:val="%8."/>
      <w:lvlJc w:val="left"/>
      <w:pPr>
        <w:ind w:left="6109" w:hanging="360"/>
      </w:pPr>
    </w:lvl>
    <w:lvl w:ilvl="8" w:tplc="1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F075F77"/>
    <w:multiLevelType w:val="hybridMultilevel"/>
    <w:tmpl w:val="28D4BF10"/>
    <w:lvl w:ilvl="0" w:tplc="41C6CB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  <w:sz w:val="22"/>
      </w:rPr>
    </w:lvl>
    <w:lvl w:ilvl="1" w:tplc="7AFC7C68">
      <w:start w:val="1"/>
      <w:numFmt w:val="lowerRoman"/>
      <w:lvlText w:val="(%2)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  <w:b/>
        <w:i w:val="0"/>
        <w:sz w:val="22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6DE09E8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66BA3A87"/>
    <w:multiLevelType w:val="hybridMultilevel"/>
    <w:tmpl w:val="196EEF42"/>
    <w:lvl w:ilvl="0" w:tplc="DB086D22">
      <w:start w:val="1"/>
      <w:numFmt w:val="none"/>
      <w:lvlText w:val="TECH-4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6B06111F"/>
    <w:multiLevelType w:val="hybridMultilevel"/>
    <w:tmpl w:val="1972AE8C"/>
    <w:lvl w:ilvl="0" w:tplc="EF589B98">
      <w:start w:val="1"/>
      <w:numFmt w:val="none"/>
      <w:lvlText w:val="TECH-7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73FB39EC"/>
    <w:multiLevelType w:val="hybridMultilevel"/>
    <w:tmpl w:val="EB966714"/>
    <w:lvl w:ilvl="0" w:tplc="0B5E868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33AD222">
      <w:numFmt w:val="bullet"/>
      <w:lvlText w:val="□"/>
      <w:lvlJc w:val="left"/>
      <w:pPr>
        <w:ind w:left="2160" w:hanging="180"/>
      </w:pPr>
      <w:rPr>
        <w:rFonts w:ascii="Arial" w:eastAsia="Calibri" w:hAnsi="Aria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510608"/>
    <w:multiLevelType w:val="hybridMultilevel"/>
    <w:tmpl w:val="48507214"/>
    <w:lvl w:ilvl="0" w:tplc="5452393A">
      <w:start w:val="1"/>
      <w:numFmt w:val="none"/>
      <w:lvlText w:val="TECH-8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2068071771">
    <w:abstractNumId w:val="6"/>
  </w:num>
  <w:num w:numId="2" w16cid:durableId="1269316032">
    <w:abstractNumId w:val="13"/>
  </w:num>
  <w:num w:numId="3" w16cid:durableId="1045640611">
    <w:abstractNumId w:val="5"/>
  </w:num>
  <w:num w:numId="4" w16cid:durableId="1438713029">
    <w:abstractNumId w:val="9"/>
  </w:num>
  <w:num w:numId="5" w16cid:durableId="402459796">
    <w:abstractNumId w:val="2"/>
  </w:num>
  <w:num w:numId="6" w16cid:durableId="1936666835">
    <w:abstractNumId w:val="14"/>
  </w:num>
  <w:num w:numId="7" w16cid:durableId="741946492">
    <w:abstractNumId w:val="4"/>
  </w:num>
  <w:num w:numId="8" w16cid:durableId="908656727">
    <w:abstractNumId w:val="11"/>
  </w:num>
  <w:num w:numId="9" w16cid:durableId="1173110173">
    <w:abstractNumId w:val="15"/>
  </w:num>
  <w:num w:numId="10" w16cid:durableId="1174413775">
    <w:abstractNumId w:val="17"/>
  </w:num>
  <w:num w:numId="11" w16cid:durableId="1683849123">
    <w:abstractNumId w:val="0"/>
  </w:num>
  <w:num w:numId="12" w16cid:durableId="1849561633">
    <w:abstractNumId w:val="3"/>
  </w:num>
  <w:num w:numId="13" w16cid:durableId="1308515104">
    <w:abstractNumId w:val="8"/>
  </w:num>
  <w:num w:numId="14" w16cid:durableId="171726189">
    <w:abstractNumId w:val="1"/>
  </w:num>
  <w:num w:numId="15" w16cid:durableId="499974561">
    <w:abstractNumId w:val="10"/>
  </w:num>
  <w:num w:numId="16" w16cid:durableId="1418668432">
    <w:abstractNumId w:val="12"/>
  </w:num>
  <w:num w:numId="17" w16cid:durableId="788203637">
    <w:abstractNumId w:val="7"/>
  </w:num>
  <w:num w:numId="18" w16cid:durableId="472022094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142"/>
  <w:doNotHyphenateCaps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GyMDe1MLAwMTAzMbFU0lEKTi0uzszPAykwrQUA3ZduyCwAAAA="/>
  </w:docVars>
  <w:rsids>
    <w:rsidRoot w:val="001F0F4C"/>
    <w:rsid w:val="000001B2"/>
    <w:rsid w:val="00003865"/>
    <w:rsid w:val="000126BA"/>
    <w:rsid w:val="000147F3"/>
    <w:rsid w:val="00015B90"/>
    <w:rsid w:val="00016189"/>
    <w:rsid w:val="000165CB"/>
    <w:rsid w:val="0001757F"/>
    <w:rsid w:val="00020767"/>
    <w:rsid w:val="00021ACF"/>
    <w:rsid w:val="000221E6"/>
    <w:rsid w:val="00022E93"/>
    <w:rsid w:val="00025162"/>
    <w:rsid w:val="0002531B"/>
    <w:rsid w:val="0003701F"/>
    <w:rsid w:val="00042F90"/>
    <w:rsid w:val="000475DD"/>
    <w:rsid w:val="000617B1"/>
    <w:rsid w:val="0006208B"/>
    <w:rsid w:val="00072261"/>
    <w:rsid w:val="00076683"/>
    <w:rsid w:val="0008074F"/>
    <w:rsid w:val="00083537"/>
    <w:rsid w:val="00092B02"/>
    <w:rsid w:val="00096307"/>
    <w:rsid w:val="000965C3"/>
    <w:rsid w:val="000A18BD"/>
    <w:rsid w:val="000A2128"/>
    <w:rsid w:val="000B67C4"/>
    <w:rsid w:val="000C268B"/>
    <w:rsid w:val="000C3BAE"/>
    <w:rsid w:val="000C3C16"/>
    <w:rsid w:val="000C6862"/>
    <w:rsid w:val="000D3235"/>
    <w:rsid w:val="000D3B75"/>
    <w:rsid w:val="000D4E05"/>
    <w:rsid w:val="000E3D1C"/>
    <w:rsid w:val="000E4EEA"/>
    <w:rsid w:val="000E5B6A"/>
    <w:rsid w:val="000F0D67"/>
    <w:rsid w:val="00101517"/>
    <w:rsid w:val="00104FDD"/>
    <w:rsid w:val="0011456B"/>
    <w:rsid w:val="00122FB0"/>
    <w:rsid w:val="00127082"/>
    <w:rsid w:val="001352F6"/>
    <w:rsid w:val="0014057D"/>
    <w:rsid w:val="00152FED"/>
    <w:rsid w:val="00167F81"/>
    <w:rsid w:val="00170202"/>
    <w:rsid w:val="001709F4"/>
    <w:rsid w:val="00172C13"/>
    <w:rsid w:val="00173A30"/>
    <w:rsid w:val="00174B24"/>
    <w:rsid w:val="001752DA"/>
    <w:rsid w:val="00184283"/>
    <w:rsid w:val="00184E8E"/>
    <w:rsid w:val="00185DE5"/>
    <w:rsid w:val="0019158E"/>
    <w:rsid w:val="00194BF1"/>
    <w:rsid w:val="001979BF"/>
    <w:rsid w:val="001A2E8A"/>
    <w:rsid w:val="001B4A0D"/>
    <w:rsid w:val="001B5A71"/>
    <w:rsid w:val="001B6068"/>
    <w:rsid w:val="001B79F1"/>
    <w:rsid w:val="001C04C2"/>
    <w:rsid w:val="001C599D"/>
    <w:rsid w:val="001D5343"/>
    <w:rsid w:val="001E440D"/>
    <w:rsid w:val="001E70F8"/>
    <w:rsid w:val="001E7841"/>
    <w:rsid w:val="001F0A9E"/>
    <w:rsid w:val="001F0F4C"/>
    <w:rsid w:val="001F7BA1"/>
    <w:rsid w:val="002037D3"/>
    <w:rsid w:val="00211E90"/>
    <w:rsid w:val="002125CC"/>
    <w:rsid w:val="0021369C"/>
    <w:rsid w:val="0021489F"/>
    <w:rsid w:val="002153A8"/>
    <w:rsid w:val="0021722E"/>
    <w:rsid w:val="002218C9"/>
    <w:rsid w:val="0023080E"/>
    <w:rsid w:val="00233268"/>
    <w:rsid w:val="00233887"/>
    <w:rsid w:val="0024371F"/>
    <w:rsid w:val="002440A0"/>
    <w:rsid w:val="0025053C"/>
    <w:rsid w:val="00255AAB"/>
    <w:rsid w:val="00255F4F"/>
    <w:rsid w:val="0025741F"/>
    <w:rsid w:val="0026208B"/>
    <w:rsid w:val="0026557E"/>
    <w:rsid w:val="002672E9"/>
    <w:rsid w:val="00276A8E"/>
    <w:rsid w:val="002801B7"/>
    <w:rsid w:val="0028094D"/>
    <w:rsid w:val="002864C0"/>
    <w:rsid w:val="00286747"/>
    <w:rsid w:val="00290D9B"/>
    <w:rsid w:val="00292AA0"/>
    <w:rsid w:val="002A0B7B"/>
    <w:rsid w:val="002B014E"/>
    <w:rsid w:val="002B6B94"/>
    <w:rsid w:val="002C0103"/>
    <w:rsid w:val="002C61C3"/>
    <w:rsid w:val="002C6F64"/>
    <w:rsid w:val="002D28AB"/>
    <w:rsid w:val="002D28E8"/>
    <w:rsid w:val="002D5A80"/>
    <w:rsid w:val="002E02F1"/>
    <w:rsid w:val="002E32CA"/>
    <w:rsid w:val="002E4461"/>
    <w:rsid w:val="002E5496"/>
    <w:rsid w:val="002E54EB"/>
    <w:rsid w:val="002F1975"/>
    <w:rsid w:val="002F77C6"/>
    <w:rsid w:val="0030115F"/>
    <w:rsid w:val="0030429B"/>
    <w:rsid w:val="00306464"/>
    <w:rsid w:val="00307B1B"/>
    <w:rsid w:val="003111A9"/>
    <w:rsid w:val="003115A7"/>
    <w:rsid w:val="00312C81"/>
    <w:rsid w:val="00316208"/>
    <w:rsid w:val="003266EE"/>
    <w:rsid w:val="00326BAC"/>
    <w:rsid w:val="00327D52"/>
    <w:rsid w:val="00332CE8"/>
    <w:rsid w:val="00346EB9"/>
    <w:rsid w:val="00354914"/>
    <w:rsid w:val="00355AB4"/>
    <w:rsid w:val="0036066E"/>
    <w:rsid w:val="00361B92"/>
    <w:rsid w:val="0036320B"/>
    <w:rsid w:val="00363235"/>
    <w:rsid w:val="00363DD7"/>
    <w:rsid w:val="003708AC"/>
    <w:rsid w:val="00374F4D"/>
    <w:rsid w:val="00376A40"/>
    <w:rsid w:val="00377B2C"/>
    <w:rsid w:val="0038108E"/>
    <w:rsid w:val="00384F34"/>
    <w:rsid w:val="0039146F"/>
    <w:rsid w:val="003914CC"/>
    <w:rsid w:val="00391F3D"/>
    <w:rsid w:val="0039584E"/>
    <w:rsid w:val="00396F14"/>
    <w:rsid w:val="003A2EBA"/>
    <w:rsid w:val="003A674F"/>
    <w:rsid w:val="003B2DA1"/>
    <w:rsid w:val="003B693D"/>
    <w:rsid w:val="003B7801"/>
    <w:rsid w:val="003C27B8"/>
    <w:rsid w:val="003C2BB0"/>
    <w:rsid w:val="003C760D"/>
    <w:rsid w:val="003D1120"/>
    <w:rsid w:val="003D1883"/>
    <w:rsid w:val="003D1FB1"/>
    <w:rsid w:val="003D3879"/>
    <w:rsid w:val="003D6C02"/>
    <w:rsid w:val="003E037E"/>
    <w:rsid w:val="003E15D9"/>
    <w:rsid w:val="003E7D70"/>
    <w:rsid w:val="004004F0"/>
    <w:rsid w:val="0040266F"/>
    <w:rsid w:val="00411B88"/>
    <w:rsid w:val="00412542"/>
    <w:rsid w:val="004179C6"/>
    <w:rsid w:val="00420AE5"/>
    <w:rsid w:val="00420BCB"/>
    <w:rsid w:val="00424141"/>
    <w:rsid w:val="0042450A"/>
    <w:rsid w:val="00433F28"/>
    <w:rsid w:val="004347C1"/>
    <w:rsid w:val="004357A8"/>
    <w:rsid w:val="004412B4"/>
    <w:rsid w:val="0044246C"/>
    <w:rsid w:val="0044644D"/>
    <w:rsid w:val="00447772"/>
    <w:rsid w:val="00455DCB"/>
    <w:rsid w:val="00460A04"/>
    <w:rsid w:val="00460CF7"/>
    <w:rsid w:val="00462482"/>
    <w:rsid w:val="00463F99"/>
    <w:rsid w:val="004640DD"/>
    <w:rsid w:val="004675A7"/>
    <w:rsid w:val="004704E0"/>
    <w:rsid w:val="00470BFA"/>
    <w:rsid w:val="004714A3"/>
    <w:rsid w:val="00473481"/>
    <w:rsid w:val="004753E5"/>
    <w:rsid w:val="00477547"/>
    <w:rsid w:val="0048262A"/>
    <w:rsid w:val="004862E7"/>
    <w:rsid w:val="00487B6A"/>
    <w:rsid w:val="0049068D"/>
    <w:rsid w:val="00497BC0"/>
    <w:rsid w:val="004A0EBD"/>
    <w:rsid w:val="004A56FA"/>
    <w:rsid w:val="004A6914"/>
    <w:rsid w:val="004B315F"/>
    <w:rsid w:val="004B6DD4"/>
    <w:rsid w:val="004C265C"/>
    <w:rsid w:val="004C34FA"/>
    <w:rsid w:val="004C5286"/>
    <w:rsid w:val="004C6436"/>
    <w:rsid w:val="004D018B"/>
    <w:rsid w:val="004D26DF"/>
    <w:rsid w:val="004D27F1"/>
    <w:rsid w:val="004D526B"/>
    <w:rsid w:val="004D6299"/>
    <w:rsid w:val="004D7423"/>
    <w:rsid w:val="004E11D4"/>
    <w:rsid w:val="004E4D42"/>
    <w:rsid w:val="004F68B2"/>
    <w:rsid w:val="005018AF"/>
    <w:rsid w:val="00502961"/>
    <w:rsid w:val="00506978"/>
    <w:rsid w:val="0050781D"/>
    <w:rsid w:val="005218A9"/>
    <w:rsid w:val="00525C25"/>
    <w:rsid w:val="0052659B"/>
    <w:rsid w:val="00532BC8"/>
    <w:rsid w:val="00533439"/>
    <w:rsid w:val="00535D25"/>
    <w:rsid w:val="00541D82"/>
    <w:rsid w:val="005426AE"/>
    <w:rsid w:val="005529EE"/>
    <w:rsid w:val="0055578F"/>
    <w:rsid w:val="00557B1A"/>
    <w:rsid w:val="00560F7A"/>
    <w:rsid w:val="00571898"/>
    <w:rsid w:val="005758CE"/>
    <w:rsid w:val="00576B08"/>
    <w:rsid w:val="005774F0"/>
    <w:rsid w:val="00577798"/>
    <w:rsid w:val="005962CC"/>
    <w:rsid w:val="00596A2F"/>
    <w:rsid w:val="005A3398"/>
    <w:rsid w:val="005A4565"/>
    <w:rsid w:val="005A4AB0"/>
    <w:rsid w:val="005A64AA"/>
    <w:rsid w:val="005B44E9"/>
    <w:rsid w:val="005B7100"/>
    <w:rsid w:val="005C04F0"/>
    <w:rsid w:val="005C2219"/>
    <w:rsid w:val="005C6D5E"/>
    <w:rsid w:val="005C7F45"/>
    <w:rsid w:val="005D6634"/>
    <w:rsid w:val="005E0881"/>
    <w:rsid w:val="005E2E9F"/>
    <w:rsid w:val="005E30B3"/>
    <w:rsid w:val="005E33AA"/>
    <w:rsid w:val="005E3655"/>
    <w:rsid w:val="005E40DF"/>
    <w:rsid w:val="005E6749"/>
    <w:rsid w:val="005E6E44"/>
    <w:rsid w:val="005E7C2A"/>
    <w:rsid w:val="005F3EE8"/>
    <w:rsid w:val="005F5D6A"/>
    <w:rsid w:val="005F74CE"/>
    <w:rsid w:val="00601485"/>
    <w:rsid w:val="00603F97"/>
    <w:rsid w:val="0060477F"/>
    <w:rsid w:val="006048E6"/>
    <w:rsid w:val="006120B1"/>
    <w:rsid w:val="00613BE5"/>
    <w:rsid w:val="00615442"/>
    <w:rsid w:val="0062114E"/>
    <w:rsid w:val="00625D98"/>
    <w:rsid w:val="00634367"/>
    <w:rsid w:val="006354AC"/>
    <w:rsid w:val="0063664F"/>
    <w:rsid w:val="00640C5C"/>
    <w:rsid w:val="00642397"/>
    <w:rsid w:val="00642DC2"/>
    <w:rsid w:val="006437FC"/>
    <w:rsid w:val="0065238A"/>
    <w:rsid w:val="0065610E"/>
    <w:rsid w:val="0066039C"/>
    <w:rsid w:val="00662DB5"/>
    <w:rsid w:val="006665AC"/>
    <w:rsid w:val="00667806"/>
    <w:rsid w:val="006718DA"/>
    <w:rsid w:val="006751B9"/>
    <w:rsid w:val="0068765B"/>
    <w:rsid w:val="00687B7E"/>
    <w:rsid w:val="00690CA8"/>
    <w:rsid w:val="006920EE"/>
    <w:rsid w:val="0069592C"/>
    <w:rsid w:val="00695CDA"/>
    <w:rsid w:val="006A0D0C"/>
    <w:rsid w:val="006A5067"/>
    <w:rsid w:val="006A64D8"/>
    <w:rsid w:val="006A6A10"/>
    <w:rsid w:val="006A7BC0"/>
    <w:rsid w:val="006B2BCE"/>
    <w:rsid w:val="006B4227"/>
    <w:rsid w:val="006B4C8A"/>
    <w:rsid w:val="006B51E9"/>
    <w:rsid w:val="006B679B"/>
    <w:rsid w:val="006D0735"/>
    <w:rsid w:val="006D28DA"/>
    <w:rsid w:val="006D34F2"/>
    <w:rsid w:val="006D369E"/>
    <w:rsid w:val="006D3B2C"/>
    <w:rsid w:val="006D3DC1"/>
    <w:rsid w:val="006D5F73"/>
    <w:rsid w:val="006F1DEA"/>
    <w:rsid w:val="006F2371"/>
    <w:rsid w:val="006F3243"/>
    <w:rsid w:val="006F3F03"/>
    <w:rsid w:val="007015BD"/>
    <w:rsid w:val="00701F77"/>
    <w:rsid w:val="00702EC0"/>
    <w:rsid w:val="00703F2D"/>
    <w:rsid w:val="00705564"/>
    <w:rsid w:val="00707173"/>
    <w:rsid w:val="00714FEB"/>
    <w:rsid w:val="0072369C"/>
    <w:rsid w:val="00726608"/>
    <w:rsid w:val="00726963"/>
    <w:rsid w:val="00733362"/>
    <w:rsid w:val="00735537"/>
    <w:rsid w:val="00741F13"/>
    <w:rsid w:val="00745018"/>
    <w:rsid w:val="00750BB7"/>
    <w:rsid w:val="00750F8C"/>
    <w:rsid w:val="0075634D"/>
    <w:rsid w:val="00760895"/>
    <w:rsid w:val="00760FD4"/>
    <w:rsid w:val="007620AD"/>
    <w:rsid w:val="00762BA8"/>
    <w:rsid w:val="007630E7"/>
    <w:rsid w:val="00765EBB"/>
    <w:rsid w:val="0077162C"/>
    <w:rsid w:val="007779F6"/>
    <w:rsid w:val="00777A76"/>
    <w:rsid w:val="007829E7"/>
    <w:rsid w:val="00783EC8"/>
    <w:rsid w:val="00786E17"/>
    <w:rsid w:val="00790C8F"/>
    <w:rsid w:val="00795783"/>
    <w:rsid w:val="007969B8"/>
    <w:rsid w:val="007977D9"/>
    <w:rsid w:val="00797D6F"/>
    <w:rsid w:val="007A3974"/>
    <w:rsid w:val="007A6FF6"/>
    <w:rsid w:val="007B1BF9"/>
    <w:rsid w:val="007C3FFA"/>
    <w:rsid w:val="007C4E7E"/>
    <w:rsid w:val="007C5F5B"/>
    <w:rsid w:val="007C7F1C"/>
    <w:rsid w:val="007D23E2"/>
    <w:rsid w:val="007D2715"/>
    <w:rsid w:val="007D377F"/>
    <w:rsid w:val="007D53E4"/>
    <w:rsid w:val="007D612C"/>
    <w:rsid w:val="007F34E1"/>
    <w:rsid w:val="007F596B"/>
    <w:rsid w:val="007F761C"/>
    <w:rsid w:val="0080101A"/>
    <w:rsid w:val="008034E5"/>
    <w:rsid w:val="00803624"/>
    <w:rsid w:val="00804E9D"/>
    <w:rsid w:val="00811055"/>
    <w:rsid w:val="0081118A"/>
    <w:rsid w:val="0081477C"/>
    <w:rsid w:val="00814A5F"/>
    <w:rsid w:val="00815A27"/>
    <w:rsid w:val="008235D5"/>
    <w:rsid w:val="0082540B"/>
    <w:rsid w:val="00830D60"/>
    <w:rsid w:val="008322CD"/>
    <w:rsid w:val="00832409"/>
    <w:rsid w:val="00833389"/>
    <w:rsid w:val="0083533C"/>
    <w:rsid w:val="0084504E"/>
    <w:rsid w:val="00845D2B"/>
    <w:rsid w:val="0085245D"/>
    <w:rsid w:val="008536DA"/>
    <w:rsid w:val="00854500"/>
    <w:rsid w:val="00861861"/>
    <w:rsid w:val="00861A2D"/>
    <w:rsid w:val="00862D40"/>
    <w:rsid w:val="00866CAC"/>
    <w:rsid w:val="00866FC1"/>
    <w:rsid w:val="0087166F"/>
    <w:rsid w:val="00872799"/>
    <w:rsid w:val="00873302"/>
    <w:rsid w:val="008757D8"/>
    <w:rsid w:val="00882B23"/>
    <w:rsid w:val="008833E8"/>
    <w:rsid w:val="008840EF"/>
    <w:rsid w:val="0088612C"/>
    <w:rsid w:val="008A14BC"/>
    <w:rsid w:val="008A2514"/>
    <w:rsid w:val="008A67A1"/>
    <w:rsid w:val="008A7AD0"/>
    <w:rsid w:val="008B23D7"/>
    <w:rsid w:val="008B77F5"/>
    <w:rsid w:val="008C2936"/>
    <w:rsid w:val="008C5D76"/>
    <w:rsid w:val="008D0F98"/>
    <w:rsid w:val="008D1BDA"/>
    <w:rsid w:val="008D1C4A"/>
    <w:rsid w:val="008D20BA"/>
    <w:rsid w:val="008D3CE9"/>
    <w:rsid w:val="008D70AD"/>
    <w:rsid w:val="008E1BE4"/>
    <w:rsid w:val="008E4B66"/>
    <w:rsid w:val="008F0BA8"/>
    <w:rsid w:val="008F183C"/>
    <w:rsid w:val="00901EF2"/>
    <w:rsid w:val="00913F89"/>
    <w:rsid w:val="0092074A"/>
    <w:rsid w:val="00921A96"/>
    <w:rsid w:val="0092408C"/>
    <w:rsid w:val="009338F3"/>
    <w:rsid w:val="00941974"/>
    <w:rsid w:val="00942167"/>
    <w:rsid w:val="00945DC9"/>
    <w:rsid w:val="00953A99"/>
    <w:rsid w:val="009541BB"/>
    <w:rsid w:val="00955054"/>
    <w:rsid w:val="00960765"/>
    <w:rsid w:val="00965B7B"/>
    <w:rsid w:val="00970D6F"/>
    <w:rsid w:val="00972E0F"/>
    <w:rsid w:val="009755DD"/>
    <w:rsid w:val="00985307"/>
    <w:rsid w:val="00990A25"/>
    <w:rsid w:val="009A1094"/>
    <w:rsid w:val="009A25B8"/>
    <w:rsid w:val="009A32B3"/>
    <w:rsid w:val="009A5C61"/>
    <w:rsid w:val="009B106E"/>
    <w:rsid w:val="009B239D"/>
    <w:rsid w:val="009B27D0"/>
    <w:rsid w:val="009B41FC"/>
    <w:rsid w:val="009C5769"/>
    <w:rsid w:val="009C7732"/>
    <w:rsid w:val="009D1B4A"/>
    <w:rsid w:val="009D20BF"/>
    <w:rsid w:val="009D5A1D"/>
    <w:rsid w:val="009D5BD2"/>
    <w:rsid w:val="009E0CC3"/>
    <w:rsid w:val="009E307D"/>
    <w:rsid w:val="009E3CC1"/>
    <w:rsid w:val="009E4AFD"/>
    <w:rsid w:val="009E593F"/>
    <w:rsid w:val="009F223E"/>
    <w:rsid w:val="009F3791"/>
    <w:rsid w:val="00A00E90"/>
    <w:rsid w:val="00A10AE5"/>
    <w:rsid w:val="00A221F3"/>
    <w:rsid w:val="00A24F50"/>
    <w:rsid w:val="00A30004"/>
    <w:rsid w:val="00A34E24"/>
    <w:rsid w:val="00A35A84"/>
    <w:rsid w:val="00A37014"/>
    <w:rsid w:val="00A41ADB"/>
    <w:rsid w:val="00A42FC8"/>
    <w:rsid w:val="00A5424F"/>
    <w:rsid w:val="00A54769"/>
    <w:rsid w:val="00A556A0"/>
    <w:rsid w:val="00A66289"/>
    <w:rsid w:val="00A668A2"/>
    <w:rsid w:val="00A70CCF"/>
    <w:rsid w:val="00A72E24"/>
    <w:rsid w:val="00A7321A"/>
    <w:rsid w:val="00A75D6A"/>
    <w:rsid w:val="00A76DB5"/>
    <w:rsid w:val="00A77E35"/>
    <w:rsid w:val="00A80D80"/>
    <w:rsid w:val="00A81A44"/>
    <w:rsid w:val="00A8629D"/>
    <w:rsid w:val="00A863E9"/>
    <w:rsid w:val="00A86E5D"/>
    <w:rsid w:val="00A905E6"/>
    <w:rsid w:val="00A95977"/>
    <w:rsid w:val="00A9650B"/>
    <w:rsid w:val="00AA1D86"/>
    <w:rsid w:val="00AA279B"/>
    <w:rsid w:val="00AA42D1"/>
    <w:rsid w:val="00AA7DAA"/>
    <w:rsid w:val="00AB5543"/>
    <w:rsid w:val="00AB56BF"/>
    <w:rsid w:val="00AC4514"/>
    <w:rsid w:val="00AD58A8"/>
    <w:rsid w:val="00AE4398"/>
    <w:rsid w:val="00AE46A7"/>
    <w:rsid w:val="00AE50A4"/>
    <w:rsid w:val="00AE7302"/>
    <w:rsid w:val="00AF2709"/>
    <w:rsid w:val="00B04CC0"/>
    <w:rsid w:val="00B0626C"/>
    <w:rsid w:val="00B069F3"/>
    <w:rsid w:val="00B072DB"/>
    <w:rsid w:val="00B07E00"/>
    <w:rsid w:val="00B10EE1"/>
    <w:rsid w:val="00B36283"/>
    <w:rsid w:val="00B406E4"/>
    <w:rsid w:val="00B416D7"/>
    <w:rsid w:val="00B43749"/>
    <w:rsid w:val="00B468D6"/>
    <w:rsid w:val="00B520F9"/>
    <w:rsid w:val="00B64193"/>
    <w:rsid w:val="00B71D98"/>
    <w:rsid w:val="00B8639F"/>
    <w:rsid w:val="00B91E63"/>
    <w:rsid w:val="00BA01C8"/>
    <w:rsid w:val="00BA249A"/>
    <w:rsid w:val="00BA2EC1"/>
    <w:rsid w:val="00BA3DC7"/>
    <w:rsid w:val="00BB0D08"/>
    <w:rsid w:val="00BB0FB2"/>
    <w:rsid w:val="00BB6734"/>
    <w:rsid w:val="00BC46C6"/>
    <w:rsid w:val="00BC5024"/>
    <w:rsid w:val="00BD128F"/>
    <w:rsid w:val="00BD5089"/>
    <w:rsid w:val="00BD5EE7"/>
    <w:rsid w:val="00BE12B7"/>
    <w:rsid w:val="00BE12BC"/>
    <w:rsid w:val="00BE2E31"/>
    <w:rsid w:val="00BE6CEC"/>
    <w:rsid w:val="00BF7B23"/>
    <w:rsid w:val="00C006C3"/>
    <w:rsid w:val="00C035A5"/>
    <w:rsid w:val="00C04C3D"/>
    <w:rsid w:val="00C061C3"/>
    <w:rsid w:val="00C1094B"/>
    <w:rsid w:val="00C14E73"/>
    <w:rsid w:val="00C1613E"/>
    <w:rsid w:val="00C24AB1"/>
    <w:rsid w:val="00C259F3"/>
    <w:rsid w:val="00C34617"/>
    <w:rsid w:val="00C35557"/>
    <w:rsid w:val="00C37687"/>
    <w:rsid w:val="00C40F06"/>
    <w:rsid w:val="00C41823"/>
    <w:rsid w:val="00C46860"/>
    <w:rsid w:val="00C47839"/>
    <w:rsid w:val="00C50774"/>
    <w:rsid w:val="00C55E05"/>
    <w:rsid w:val="00C56FD2"/>
    <w:rsid w:val="00C61D93"/>
    <w:rsid w:val="00C62A20"/>
    <w:rsid w:val="00C63F59"/>
    <w:rsid w:val="00C64389"/>
    <w:rsid w:val="00C70A2E"/>
    <w:rsid w:val="00C7100E"/>
    <w:rsid w:val="00C74A18"/>
    <w:rsid w:val="00C77268"/>
    <w:rsid w:val="00C8126F"/>
    <w:rsid w:val="00C8261D"/>
    <w:rsid w:val="00C84455"/>
    <w:rsid w:val="00C87ABE"/>
    <w:rsid w:val="00C90357"/>
    <w:rsid w:val="00C911B4"/>
    <w:rsid w:val="00C96568"/>
    <w:rsid w:val="00CA4FB5"/>
    <w:rsid w:val="00CA7855"/>
    <w:rsid w:val="00CA786F"/>
    <w:rsid w:val="00CB3175"/>
    <w:rsid w:val="00CC08BF"/>
    <w:rsid w:val="00CC110B"/>
    <w:rsid w:val="00CC4CF0"/>
    <w:rsid w:val="00CC7340"/>
    <w:rsid w:val="00CE1736"/>
    <w:rsid w:val="00CE3179"/>
    <w:rsid w:val="00CE5B43"/>
    <w:rsid w:val="00CF1F76"/>
    <w:rsid w:val="00CF5067"/>
    <w:rsid w:val="00CF5A34"/>
    <w:rsid w:val="00D01B06"/>
    <w:rsid w:val="00D036B3"/>
    <w:rsid w:val="00D045E9"/>
    <w:rsid w:val="00D04FC2"/>
    <w:rsid w:val="00D05BF7"/>
    <w:rsid w:val="00D12C41"/>
    <w:rsid w:val="00D140E0"/>
    <w:rsid w:val="00D14D6F"/>
    <w:rsid w:val="00D16E00"/>
    <w:rsid w:val="00D16E60"/>
    <w:rsid w:val="00D21E19"/>
    <w:rsid w:val="00D22AE5"/>
    <w:rsid w:val="00D24A96"/>
    <w:rsid w:val="00D310D3"/>
    <w:rsid w:val="00D3163E"/>
    <w:rsid w:val="00D3703F"/>
    <w:rsid w:val="00D4268D"/>
    <w:rsid w:val="00D47BB6"/>
    <w:rsid w:val="00D50E44"/>
    <w:rsid w:val="00D52E1F"/>
    <w:rsid w:val="00D54EF1"/>
    <w:rsid w:val="00D554B0"/>
    <w:rsid w:val="00D579AA"/>
    <w:rsid w:val="00D61BB8"/>
    <w:rsid w:val="00D64D1F"/>
    <w:rsid w:val="00D7360B"/>
    <w:rsid w:val="00D743AB"/>
    <w:rsid w:val="00D75303"/>
    <w:rsid w:val="00D77895"/>
    <w:rsid w:val="00D85099"/>
    <w:rsid w:val="00D85A49"/>
    <w:rsid w:val="00D91F87"/>
    <w:rsid w:val="00D97422"/>
    <w:rsid w:val="00DA503D"/>
    <w:rsid w:val="00DB30C6"/>
    <w:rsid w:val="00DB760E"/>
    <w:rsid w:val="00DC0045"/>
    <w:rsid w:val="00DC6B7F"/>
    <w:rsid w:val="00DC7208"/>
    <w:rsid w:val="00DD236B"/>
    <w:rsid w:val="00DE4EA7"/>
    <w:rsid w:val="00DF1F69"/>
    <w:rsid w:val="00DF5BB1"/>
    <w:rsid w:val="00DF5E6C"/>
    <w:rsid w:val="00E06201"/>
    <w:rsid w:val="00E0784B"/>
    <w:rsid w:val="00E106B4"/>
    <w:rsid w:val="00E1637D"/>
    <w:rsid w:val="00E16B1F"/>
    <w:rsid w:val="00E20DC6"/>
    <w:rsid w:val="00E2146E"/>
    <w:rsid w:val="00E242CE"/>
    <w:rsid w:val="00E268F7"/>
    <w:rsid w:val="00E26D7B"/>
    <w:rsid w:val="00E2784B"/>
    <w:rsid w:val="00E31F69"/>
    <w:rsid w:val="00E364C0"/>
    <w:rsid w:val="00E36614"/>
    <w:rsid w:val="00E44138"/>
    <w:rsid w:val="00E452E1"/>
    <w:rsid w:val="00E455B6"/>
    <w:rsid w:val="00E469D8"/>
    <w:rsid w:val="00E47A8D"/>
    <w:rsid w:val="00E5346A"/>
    <w:rsid w:val="00E53F23"/>
    <w:rsid w:val="00E543FD"/>
    <w:rsid w:val="00E56580"/>
    <w:rsid w:val="00E604EA"/>
    <w:rsid w:val="00E60D15"/>
    <w:rsid w:val="00E60DC8"/>
    <w:rsid w:val="00E6175A"/>
    <w:rsid w:val="00E72D0F"/>
    <w:rsid w:val="00E75279"/>
    <w:rsid w:val="00E8153B"/>
    <w:rsid w:val="00E853D7"/>
    <w:rsid w:val="00E90DFB"/>
    <w:rsid w:val="00E919A0"/>
    <w:rsid w:val="00E922CD"/>
    <w:rsid w:val="00E93383"/>
    <w:rsid w:val="00E95424"/>
    <w:rsid w:val="00E9687E"/>
    <w:rsid w:val="00E97C23"/>
    <w:rsid w:val="00EA03C0"/>
    <w:rsid w:val="00EA1A8D"/>
    <w:rsid w:val="00EA1AD2"/>
    <w:rsid w:val="00EA7C1E"/>
    <w:rsid w:val="00EB5045"/>
    <w:rsid w:val="00EB570D"/>
    <w:rsid w:val="00EB5C69"/>
    <w:rsid w:val="00EC3054"/>
    <w:rsid w:val="00EC40A7"/>
    <w:rsid w:val="00ED16AC"/>
    <w:rsid w:val="00ED3F4C"/>
    <w:rsid w:val="00ED4EFF"/>
    <w:rsid w:val="00ED7112"/>
    <w:rsid w:val="00ED724D"/>
    <w:rsid w:val="00EE392D"/>
    <w:rsid w:val="00EF1F49"/>
    <w:rsid w:val="00EF2BBA"/>
    <w:rsid w:val="00EF50BB"/>
    <w:rsid w:val="00EF55F3"/>
    <w:rsid w:val="00EF7180"/>
    <w:rsid w:val="00F03104"/>
    <w:rsid w:val="00F03E99"/>
    <w:rsid w:val="00F129B8"/>
    <w:rsid w:val="00F132F4"/>
    <w:rsid w:val="00F1451E"/>
    <w:rsid w:val="00F21BF6"/>
    <w:rsid w:val="00F22458"/>
    <w:rsid w:val="00F251C7"/>
    <w:rsid w:val="00F26296"/>
    <w:rsid w:val="00F27C89"/>
    <w:rsid w:val="00F31C03"/>
    <w:rsid w:val="00F327A4"/>
    <w:rsid w:val="00F340D8"/>
    <w:rsid w:val="00F37B9D"/>
    <w:rsid w:val="00F40DB7"/>
    <w:rsid w:val="00F41706"/>
    <w:rsid w:val="00F42EE9"/>
    <w:rsid w:val="00F4393C"/>
    <w:rsid w:val="00F7252E"/>
    <w:rsid w:val="00F736CA"/>
    <w:rsid w:val="00F73D13"/>
    <w:rsid w:val="00F81DB0"/>
    <w:rsid w:val="00F83218"/>
    <w:rsid w:val="00F85CD4"/>
    <w:rsid w:val="00F877F1"/>
    <w:rsid w:val="00F95C46"/>
    <w:rsid w:val="00F971CC"/>
    <w:rsid w:val="00FA256A"/>
    <w:rsid w:val="00FA3743"/>
    <w:rsid w:val="00FA38DF"/>
    <w:rsid w:val="00FA5FDD"/>
    <w:rsid w:val="00FB219D"/>
    <w:rsid w:val="00FB56D1"/>
    <w:rsid w:val="00FC111B"/>
    <w:rsid w:val="00FC3A35"/>
    <w:rsid w:val="00FC7234"/>
    <w:rsid w:val="00FD00A1"/>
    <w:rsid w:val="00FE3AD0"/>
    <w:rsid w:val="00FE4F60"/>
    <w:rsid w:val="00FE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4D8670BA"/>
  <w15:chartTrackingRefBased/>
  <w15:docId w15:val="{D55316BE-F5DD-411D-AAAE-98254C5A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it-IT" w:eastAsia="it-IT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240" w:after="240"/>
      <w:jc w:val="center"/>
      <w:outlineLvl w:val="0"/>
    </w:pPr>
    <w:rPr>
      <w:rFonts w:ascii="Times New Roman Bold" w:hAnsi="Times New Roman Bold"/>
      <w:b/>
      <w:sz w:val="32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ind w:left="720" w:hanging="720"/>
      <w:jc w:val="center"/>
      <w:outlineLvl w:val="1"/>
    </w:pPr>
    <w:rPr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jc w:val="center"/>
      <w:outlineLvl w:val="2"/>
    </w:pPr>
    <w:rPr>
      <w:b/>
      <w:sz w:val="20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jc w:val="center"/>
      <w:outlineLvl w:val="3"/>
    </w:pPr>
    <w:rPr>
      <w:b/>
      <w:sz w:val="28"/>
      <w:lang w:val="en-US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tabs>
        <w:tab w:val="right" w:pos="8640"/>
      </w:tabs>
      <w:jc w:val="both"/>
      <w:outlineLvl w:val="4"/>
    </w:pPr>
    <w:rPr>
      <w:b/>
      <w:bCs/>
      <w:sz w:val="20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outlineLvl w:val="5"/>
    </w:pPr>
    <w:rPr>
      <w:b/>
      <w:bCs/>
      <w:sz w:val="20"/>
      <w:lang w:val="en-US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spacing w:before="120" w:after="120"/>
      <w:ind w:left="162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jc w:val="center"/>
      <w:outlineLvl w:val="7"/>
    </w:pPr>
    <w:rPr>
      <w:b/>
      <w:bCs/>
      <w:lang w:val="en-US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ind w:left="720" w:hanging="720"/>
      <w:outlineLvl w:val="8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  <w:lang w:val="it-IT" w:eastAsia="it-IT"/>
    </w:rPr>
  </w:style>
  <w:style w:type="character" w:customStyle="1" w:styleId="Heading2Char">
    <w:name w:val="Heading 2 Char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  <w:lang w:val="it-IT" w:eastAsia="it-IT"/>
    </w:rPr>
  </w:style>
  <w:style w:type="character" w:customStyle="1" w:styleId="Heading3Char">
    <w:name w:val="Heading 3 Char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  <w:lang w:val="it-IT" w:eastAsia="it-IT"/>
    </w:rPr>
  </w:style>
  <w:style w:type="character" w:customStyle="1" w:styleId="Heading4Char">
    <w:name w:val="Heading 4 Char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  <w:lang w:val="it-IT" w:eastAsia="it-IT"/>
    </w:rPr>
  </w:style>
  <w:style w:type="character" w:customStyle="1" w:styleId="Heading5Char">
    <w:name w:val="Heading 5 Char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  <w:lang w:val="it-IT" w:eastAsia="it-IT"/>
    </w:rPr>
  </w:style>
  <w:style w:type="character" w:customStyle="1" w:styleId="Heading6Char">
    <w:name w:val="Heading 6 Char"/>
    <w:link w:val="Heading6"/>
    <w:uiPriority w:val="9"/>
    <w:semiHidden/>
    <w:rPr>
      <w:rFonts w:ascii="Calibri" w:eastAsia="Times New Roman" w:hAnsi="Calibri" w:cs="Times New Roman"/>
      <w:b/>
      <w:bCs/>
      <w:lang w:val="it-IT" w:eastAsia="it-IT"/>
    </w:rPr>
  </w:style>
  <w:style w:type="character" w:customStyle="1" w:styleId="Heading7Char">
    <w:name w:val="Heading 7 Char"/>
    <w:link w:val="Heading7"/>
    <w:uiPriority w:val="9"/>
    <w:semiHidden/>
    <w:rPr>
      <w:rFonts w:ascii="Calibri" w:eastAsia="Times New Roman" w:hAnsi="Calibri" w:cs="Times New Roman"/>
      <w:sz w:val="24"/>
      <w:szCs w:val="24"/>
      <w:lang w:val="it-IT" w:eastAsia="it-IT"/>
    </w:rPr>
  </w:style>
  <w:style w:type="character" w:customStyle="1" w:styleId="Heading8Char">
    <w:name w:val="Heading 8 Char"/>
    <w:link w:val="Heading8"/>
    <w:uiPriority w:val="9"/>
    <w:semiHidden/>
    <w:rPr>
      <w:rFonts w:ascii="Calibri" w:eastAsia="Times New Roman" w:hAnsi="Calibri" w:cs="Times New Roman"/>
      <w:i/>
      <w:iCs/>
      <w:sz w:val="24"/>
      <w:szCs w:val="24"/>
      <w:lang w:val="it-IT" w:eastAsia="it-IT"/>
    </w:rPr>
  </w:style>
  <w:style w:type="character" w:customStyle="1" w:styleId="Heading9Char">
    <w:name w:val="Heading 9 Char"/>
    <w:link w:val="Heading9"/>
    <w:uiPriority w:val="9"/>
    <w:semiHidden/>
    <w:rPr>
      <w:rFonts w:ascii="Cambria" w:eastAsia="Times New Roman" w:hAnsi="Cambria" w:cs="Times New Roman"/>
      <w:lang w:val="it-IT" w:eastAsia="it-IT"/>
    </w:rPr>
  </w:style>
  <w:style w:type="paragraph" w:styleId="BodyText2">
    <w:name w:val="Body Text 2"/>
    <w:basedOn w:val="Normal"/>
    <w:link w:val="BodyText2Char"/>
    <w:uiPriority w:val="99"/>
    <w:pPr>
      <w:jc w:val="center"/>
    </w:pPr>
    <w:rPr>
      <w:rFonts w:ascii="Times New Roman Bold" w:hAnsi="Times New Roman Bold"/>
      <w:b/>
      <w:smallCaps/>
      <w:sz w:val="28"/>
      <w:lang w:val="en-US"/>
    </w:rPr>
  </w:style>
  <w:style w:type="character" w:customStyle="1" w:styleId="BodyText2Char">
    <w:name w:val="Body Text 2 Char"/>
    <w:link w:val="BodyText2"/>
    <w:uiPriority w:val="99"/>
    <w:semiHidden/>
    <w:rPr>
      <w:sz w:val="24"/>
      <w:szCs w:val="24"/>
      <w:lang w:val="it-IT" w:eastAsia="it-IT"/>
    </w:rPr>
  </w:style>
  <w:style w:type="paragraph" w:styleId="BodyTextIndent3">
    <w:name w:val="Body Text Indent 3"/>
    <w:basedOn w:val="Normal"/>
    <w:link w:val="BodyTextIndent3Char"/>
    <w:uiPriority w:val="99"/>
    <w:pPr>
      <w:ind w:left="720" w:hanging="720"/>
      <w:jc w:val="both"/>
    </w:pPr>
    <w:rPr>
      <w:spacing w:val="-2"/>
      <w:lang w:val="en-US"/>
    </w:rPr>
  </w:style>
  <w:style w:type="character" w:customStyle="1" w:styleId="BodyTextIndent3Char">
    <w:name w:val="Body Text Indent 3 Char"/>
    <w:link w:val="BodyTextIndent3"/>
    <w:uiPriority w:val="99"/>
    <w:semiHidden/>
    <w:rPr>
      <w:sz w:val="16"/>
      <w:szCs w:val="16"/>
      <w:lang w:val="it-IT" w:eastAsia="it-IT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paragraph" w:styleId="BodyText">
    <w:name w:val="Body Text"/>
    <w:basedOn w:val="Normal"/>
    <w:link w:val="BodyTextChar"/>
    <w:pPr>
      <w:jc w:val="both"/>
    </w:pPr>
    <w:rPr>
      <w:lang w:val="en-US"/>
    </w:rPr>
  </w:style>
  <w:style w:type="character" w:customStyle="1" w:styleId="BodyTextChar">
    <w:name w:val="Body Text Char"/>
    <w:link w:val="BodyText"/>
    <w:rPr>
      <w:sz w:val="24"/>
      <w:szCs w:val="24"/>
      <w:lang w:val="it-IT" w:eastAsia="it-IT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szCs w:val="20"/>
      <w:lang w:val="en-US" w:eastAsia="en-US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it-IT" w:eastAsia="it-IT"/>
    </w:rPr>
  </w:style>
  <w:style w:type="paragraph" w:styleId="FootnoteText">
    <w:name w:val="footnote text"/>
    <w:basedOn w:val="Normal"/>
    <w:link w:val="FootnoteTextChar"/>
    <w:semiHidden/>
    <w:pPr>
      <w:spacing w:after="120"/>
      <w:ind w:left="432" w:hanging="432"/>
    </w:pPr>
    <w:rPr>
      <w:sz w:val="20"/>
      <w:szCs w:val="20"/>
      <w:lang w:val="en-US" w:eastAsia="en-US"/>
    </w:rPr>
  </w:style>
  <w:style w:type="character" w:customStyle="1" w:styleId="FootnoteTextChar">
    <w:name w:val="Footnote Text Char"/>
    <w:link w:val="FootnoteText"/>
    <w:semiHidden/>
    <w:rPr>
      <w:sz w:val="20"/>
      <w:szCs w:val="20"/>
      <w:lang w:val="it-IT" w:eastAsia="it-IT"/>
    </w:rPr>
  </w:style>
  <w:style w:type="paragraph" w:styleId="BodyTextIndent2">
    <w:name w:val="Body Text Indent 2"/>
    <w:basedOn w:val="Normal"/>
    <w:link w:val="BodyTextIndent2Char"/>
    <w:uiPriority w:val="99"/>
    <w:pPr>
      <w:tabs>
        <w:tab w:val="left" w:pos="360"/>
      </w:tabs>
      <w:ind w:left="360" w:hanging="360"/>
    </w:pPr>
    <w:rPr>
      <w:sz w:val="20"/>
      <w:lang w:val="en-US"/>
    </w:rPr>
  </w:style>
  <w:style w:type="character" w:customStyle="1" w:styleId="BodyTextIndent2Char">
    <w:name w:val="Body Text Indent 2 Char"/>
    <w:link w:val="BodyTextIndent2"/>
    <w:uiPriority w:val="99"/>
    <w:rPr>
      <w:sz w:val="24"/>
      <w:szCs w:val="24"/>
      <w:lang w:val="it-IT" w:eastAsia="it-IT"/>
    </w:rPr>
  </w:style>
  <w:style w:type="paragraph" w:styleId="BodyTextIndent">
    <w:name w:val="Body Text Indent"/>
    <w:basedOn w:val="Normal"/>
    <w:link w:val="BodyTextIndentChar"/>
    <w:uiPriority w:val="99"/>
    <w:pPr>
      <w:tabs>
        <w:tab w:val="left" w:pos="284"/>
      </w:tabs>
      <w:ind w:left="284" w:hanging="284"/>
    </w:pPr>
    <w:rPr>
      <w:sz w:val="20"/>
      <w:lang w:val="en-US"/>
    </w:rPr>
  </w:style>
  <w:style w:type="character" w:customStyle="1" w:styleId="BodyTextIndentChar">
    <w:name w:val="Body Text Indent Char"/>
    <w:link w:val="BodyTextIndent"/>
    <w:uiPriority w:val="99"/>
    <w:semiHidden/>
    <w:rPr>
      <w:sz w:val="24"/>
      <w:szCs w:val="24"/>
      <w:lang w:val="it-IT" w:eastAsia="it-IT"/>
    </w:rPr>
  </w:style>
  <w:style w:type="character" w:styleId="PageNumber">
    <w:name w:val="page number"/>
    <w:uiPriority w:val="99"/>
    <w:rPr>
      <w:rFonts w:cs="Times New Roman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szCs w:val="20"/>
      <w:lang w:val="en-US" w:eastAsia="en-US"/>
    </w:rPr>
  </w:style>
  <w:style w:type="character" w:customStyle="1" w:styleId="FooterChar">
    <w:name w:val="Footer Char"/>
    <w:link w:val="Footer"/>
    <w:uiPriority w:val="99"/>
    <w:semiHidden/>
    <w:rPr>
      <w:sz w:val="24"/>
      <w:szCs w:val="24"/>
      <w:lang w:val="it-IT" w:eastAsia="it-IT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rFonts w:ascii="Arial" w:hAnsi="Arial"/>
      <w:b/>
      <w:bCs/>
      <w:sz w:val="22"/>
      <w:lang w:val="en-US" w:eastAsia="en-US"/>
    </w:rPr>
  </w:style>
  <w:style w:type="character" w:customStyle="1" w:styleId="TitleChar">
    <w:name w:val="Title Char"/>
    <w:link w:val="Title"/>
    <w:uiPriority w:val="10"/>
    <w:rPr>
      <w:rFonts w:ascii="Cambria" w:eastAsia="Times New Roman" w:hAnsi="Cambria" w:cs="Times New Roman"/>
      <w:b/>
      <w:bCs/>
      <w:kern w:val="28"/>
      <w:sz w:val="32"/>
      <w:szCs w:val="32"/>
      <w:lang w:val="it-IT" w:eastAsia="it-IT"/>
    </w:rPr>
  </w:style>
  <w:style w:type="paragraph" w:customStyle="1" w:styleId="font5">
    <w:name w:val="font5"/>
    <w:basedOn w:val="Normal"/>
    <w:uiPriority w:val="99"/>
    <w:pPr>
      <w:spacing w:before="100" w:beforeAutospacing="1" w:after="100" w:afterAutospacing="1"/>
    </w:pPr>
    <w:rPr>
      <w:rFonts w:ascii="Arial" w:eastAsia="Arial Unicode MS" w:hAnsi="Arial" w:cs="Arial"/>
      <w:b/>
      <w:bCs/>
      <w:sz w:val="20"/>
      <w:szCs w:val="20"/>
    </w:rPr>
  </w:style>
  <w:style w:type="paragraph" w:customStyle="1" w:styleId="xl22">
    <w:name w:val="xl22"/>
    <w:basedOn w:val="Normal"/>
    <w:uiPriority w:val="99"/>
    <w:pPr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xl23">
    <w:name w:val="xl23"/>
    <w:basedOn w:val="Normal"/>
    <w:uiPriority w:val="99"/>
    <w:pPr>
      <w:spacing w:before="100" w:beforeAutospacing="1" w:after="100" w:afterAutospacing="1"/>
    </w:pPr>
    <w:rPr>
      <w:rFonts w:eastAsia="Arial Unicode MS"/>
    </w:rPr>
  </w:style>
  <w:style w:type="paragraph" w:customStyle="1" w:styleId="xl24">
    <w:name w:val="xl24"/>
    <w:basedOn w:val="Normal"/>
    <w:uiPriority w:val="99"/>
    <w:pPr>
      <w:spacing w:before="100" w:beforeAutospacing="1" w:after="100" w:afterAutospacing="1"/>
    </w:pPr>
    <w:rPr>
      <w:rFonts w:eastAsia="Arial Unicode MS"/>
    </w:rPr>
  </w:style>
  <w:style w:type="paragraph" w:customStyle="1" w:styleId="xl25">
    <w:name w:val="xl25"/>
    <w:basedOn w:val="Normal"/>
    <w:uiPriority w:val="99"/>
    <w:pPr>
      <w:spacing w:before="100" w:beforeAutospacing="1" w:after="100" w:afterAutospacing="1"/>
    </w:pPr>
    <w:rPr>
      <w:rFonts w:eastAsia="Arial Unicode MS"/>
      <w:sz w:val="34"/>
      <w:szCs w:val="34"/>
    </w:rPr>
  </w:style>
  <w:style w:type="paragraph" w:customStyle="1" w:styleId="xl26">
    <w:name w:val="xl26"/>
    <w:basedOn w:val="Normal"/>
    <w:uiPriority w:val="99"/>
    <w:pPr>
      <w:spacing w:before="100" w:beforeAutospacing="1" w:after="100" w:afterAutospacing="1"/>
    </w:pPr>
    <w:rPr>
      <w:rFonts w:eastAsia="Arial Unicode MS"/>
      <w:b/>
      <w:bCs/>
    </w:rPr>
  </w:style>
  <w:style w:type="paragraph" w:customStyle="1" w:styleId="xl27">
    <w:name w:val="xl27"/>
    <w:basedOn w:val="Normal"/>
    <w:uiPriority w:val="99"/>
    <w:pPr>
      <w:spacing w:before="100" w:beforeAutospacing="1" w:after="100" w:afterAutospacing="1"/>
    </w:pPr>
    <w:rPr>
      <w:rFonts w:eastAsia="Arial Unicode MS"/>
      <w:b/>
      <w:bCs/>
    </w:rPr>
  </w:style>
  <w:style w:type="paragraph" w:customStyle="1" w:styleId="xl28">
    <w:name w:val="xl28"/>
    <w:basedOn w:val="Normal"/>
    <w:uiPriority w:val="99"/>
    <w:pPr>
      <w:pBdr>
        <w:left w:val="single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Normal"/>
    <w:uiPriority w:val="99"/>
    <w:pPr>
      <w:pBdr>
        <w:left w:val="single" w:sz="4" w:space="0" w:color="000000"/>
        <w:right w:val="double" w:sz="6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30">
    <w:name w:val="xl30"/>
    <w:basedOn w:val="Normal"/>
    <w:uiPriority w:val="99"/>
    <w:pPr>
      <w:spacing w:before="100" w:beforeAutospacing="1" w:after="100" w:afterAutospacing="1"/>
    </w:pPr>
    <w:rPr>
      <w:rFonts w:eastAsia="Arial Unicode MS"/>
      <w:sz w:val="36"/>
      <w:szCs w:val="36"/>
    </w:rPr>
  </w:style>
  <w:style w:type="paragraph" w:customStyle="1" w:styleId="xl31">
    <w:name w:val="xl31"/>
    <w:basedOn w:val="Normal"/>
    <w:uiPriority w:val="99"/>
    <w:pPr>
      <w:spacing w:before="100" w:beforeAutospacing="1" w:after="100" w:afterAutospacing="1"/>
    </w:pPr>
    <w:rPr>
      <w:rFonts w:eastAsia="Arial Unicode MS"/>
    </w:rPr>
  </w:style>
  <w:style w:type="paragraph" w:customStyle="1" w:styleId="xl33">
    <w:name w:val="xl33"/>
    <w:basedOn w:val="Normal"/>
    <w:uiPriority w:val="99"/>
    <w:pPr>
      <w:spacing w:before="100" w:beforeAutospacing="1" w:after="100" w:afterAutospacing="1"/>
    </w:pPr>
    <w:rPr>
      <w:rFonts w:eastAsia="Arial Unicode MS"/>
      <w:sz w:val="30"/>
      <w:szCs w:val="30"/>
    </w:rPr>
  </w:style>
  <w:style w:type="paragraph" w:customStyle="1" w:styleId="xl34">
    <w:name w:val="xl34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16"/>
      <w:szCs w:val="16"/>
    </w:rPr>
  </w:style>
  <w:style w:type="paragraph" w:customStyle="1" w:styleId="xl35">
    <w:name w:val="xl35"/>
    <w:basedOn w:val="Normal"/>
    <w:uiPriority w:val="99"/>
    <w:pPr>
      <w:pBdr>
        <w:left w:val="single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36">
    <w:name w:val="xl36"/>
    <w:basedOn w:val="Normal"/>
    <w:uiPriority w:val="99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37">
    <w:name w:val="xl37"/>
    <w:basedOn w:val="Normal"/>
    <w:uiPriority w:val="99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38">
    <w:name w:val="xl38"/>
    <w:basedOn w:val="Normal"/>
    <w:uiPriority w:val="99"/>
    <w:pPr>
      <w:pBdr>
        <w:left w:val="single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39">
    <w:name w:val="xl39"/>
    <w:basedOn w:val="Normal"/>
    <w:uiPriority w:val="99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40">
    <w:name w:val="xl40"/>
    <w:basedOn w:val="Normal"/>
    <w:uiPriority w:val="99"/>
    <w:pPr>
      <w:spacing w:before="100" w:beforeAutospacing="1" w:after="100" w:afterAutospacing="1"/>
    </w:pPr>
    <w:rPr>
      <w:rFonts w:eastAsia="Arial Unicode MS"/>
      <w:sz w:val="30"/>
      <w:szCs w:val="30"/>
      <w:u w:val="single"/>
    </w:rPr>
  </w:style>
  <w:style w:type="paragraph" w:customStyle="1" w:styleId="xl41">
    <w:name w:val="xl41"/>
    <w:basedOn w:val="Normal"/>
    <w:uiPriority w:val="99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xl42">
    <w:name w:val="xl42"/>
    <w:basedOn w:val="Normal"/>
    <w:uiPriority w:val="99"/>
    <w:pPr>
      <w:pBdr>
        <w:left w:val="single" w:sz="4" w:space="0" w:color="000000"/>
      </w:pBdr>
      <w:spacing w:before="100" w:beforeAutospacing="1" w:after="100" w:afterAutospacing="1"/>
      <w:jc w:val="right"/>
    </w:pPr>
    <w:rPr>
      <w:rFonts w:eastAsia="Arial Unicode MS"/>
    </w:rPr>
  </w:style>
  <w:style w:type="paragraph" w:customStyle="1" w:styleId="xl43">
    <w:name w:val="xl43"/>
    <w:basedOn w:val="Normal"/>
    <w:uiPriority w:val="99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44">
    <w:name w:val="xl44"/>
    <w:basedOn w:val="Normal"/>
    <w:uiPriority w:val="99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45">
    <w:name w:val="xl4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46">
    <w:name w:val="xl46"/>
    <w:basedOn w:val="Normal"/>
    <w:uiPriority w:val="99"/>
    <w:pPr>
      <w:pBdr>
        <w:left w:val="single" w:sz="4" w:space="0" w:color="000000"/>
      </w:pBdr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xl47">
    <w:name w:val="xl47"/>
    <w:basedOn w:val="Normal"/>
    <w:uiPriority w:val="99"/>
    <w:pPr>
      <w:pBdr>
        <w:left w:val="single" w:sz="4" w:space="0" w:color="000000"/>
      </w:pBdr>
      <w:spacing w:before="100" w:beforeAutospacing="1" w:after="100" w:afterAutospacing="1"/>
      <w:jc w:val="center"/>
    </w:pPr>
    <w:rPr>
      <w:rFonts w:eastAsia="Arial Unicode MS"/>
      <w:sz w:val="22"/>
      <w:szCs w:val="22"/>
    </w:rPr>
  </w:style>
  <w:style w:type="paragraph" w:customStyle="1" w:styleId="xl48">
    <w:name w:val="xl48"/>
    <w:basedOn w:val="Normal"/>
    <w:uiPriority w:val="99"/>
    <w:pPr>
      <w:pBdr>
        <w:left w:val="single" w:sz="4" w:space="0" w:color="000000"/>
      </w:pBdr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xl49">
    <w:name w:val="xl49"/>
    <w:basedOn w:val="Normal"/>
    <w:uiPriority w:val="99"/>
    <w:pPr>
      <w:pBdr>
        <w:top w:val="dotted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xl50">
    <w:name w:val="xl50"/>
    <w:basedOn w:val="Normal"/>
    <w:uiPriority w:val="99"/>
    <w:pPr>
      <w:pBdr>
        <w:left w:val="single" w:sz="4" w:space="0" w:color="000000"/>
        <w:right w:val="double" w:sz="6" w:space="0" w:color="000000"/>
      </w:pBdr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xl51">
    <w:name w:val="xl51"/>
    <w:basedOn w:val="Normal"/>
    <w:uiPriority w:val="99"/>
    <w:pPr>
      <w:spacing w:before="100" w:beforeAutospacing="1" w:after="100" w:afterAutospacing="1"/>
    </w:pPr>
    <w:rPr>
      <w:rFonts w:ascii="Century Gothic" w:eastAsia="Arial Unicode MS" w:hAnsi="Century Gothic" w:cs="Arial Unicode MS"/>
      <w:sz w:val="20"/>
      <w:szCs w:val="20"/>
    </w:rPr>
  </w:style>
  <w:style w:type="paragraph" w:customStyle="1" w:styleId="xl52">
    <w:name w:val="xl52"/>
    <w:basedOn w:val="Normal"/>
    <w:uiPriority w:val="99"/>
    <w:pPr>
      <w:spacing w:before="100" w:beforeAutospacing="1" w:after="100" w:afterAutospacing="1"/>
    </w:pPr>
    <w:rPr>
      <w:rFonts w:eastAsia="Arial Unicode MS"/>
      <w:sz w:val="40"/>
      <w:szCs w:val="40"/>
      <w:u w:val="single"/>
    </w:rPr>
  </w:style>
  <w:style w:type="paragraph" w:customStyle="1" w:styleId="xl53">
    <w:name w:val="xl53"/>
    <w:basedOn w:val="Normal"/>
    <w:uiPriority w:val="99"/>
    <w:pPr>
      <w:spacing w:before="100" w:beforeAutospacing="1" w:after="100" w:afterAutospacing="1"/>
    </w:pPr>
    <w:rPr>
      <w:rFonts w:eastAsia="Arial Unicode MS"/>
      <w:b/>
      <w:bCs/>
      <w:sz w:val="36"/>
      <w:szCs w:val="36"/>
    </w:rPr>
  </w:style>
  <w:style w:type="paragraph" w:customStyle="1" w:styleId="xl54">
    <w:name w:val="xl54"/>
    <w:basedOn w:val="Normal"/>
    <w:uiPriority w:val="99"/>
    <w:pP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55">
    <w:name w:val="xl55"/>
    <w:basedOn w:val="Normal"/>
    <w:uiPriority w:val="99"/>
    <w:pPr>
      <w:pBdr>
        <w:right w:val="double" w:sz="6" w:space="0" w:color="000000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56">
    <w:name w:val="xl56"/>
    <w:basedOn w:val="Normal"/>
    <w:uiPriority w:val="99"/>
    <w:pPr>
      <w:pBdr>
        <w:bottom w:val="single" w:sz="4" w:space="0" w:color="000000"/>
        <w:right w:val="single" w:sz="4" w:space="0" w:color="000000"/>
      </w:pBdr>
      <w:shd w:val="clear" w:color="000000" w:fill="auto"/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57">
    <w:name w:val="xl57"/>
    <w:basedOn w:val="Normal"/>
    <w:uiPriority w:val="99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58">
    <w:name w:val="xl58"/>
    <w:basedOn w:val="Normal"/>
    <w:uiPriority w:val="99"/>
    <w:pPr>
      <w:pBdr>
        <w:top w:val="single" w:sz="4" w:space="0" w:color="auto"/>
        <w:left w:val="single" w:sz="4" w:space="0" w:color="000000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59">
    <w:name w:val="xl59"/>
    <w:basedOn w:val="Normal"/>
    <w:uiPriority w:val="99"/>
    <w:pPr>
      <w:pBdr>
        <w:top w:val="single" w:sz="4" w:space="0" w:color="auto"/>
        <w:left w:val="single" w:sz="4" w:space="0" w:color="000000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60">
    <w:name w:val="xl60"/>
    <w:basedOn w:val="Normal"/>
    <w:uiPriority w:val="99"/>
    <w:pPr>
      <w:pBdr>
        <w:top w:val="single" w:sz="4" w:space="0" w:color="auto"/>
        <w:left w:val="single" w:sz="4" w:space="0" w:color="000000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61">
    <w:name w:val="xl61"/>
    <w:basedOn w:val="Normal"/>
    <w:uiPriority w:val="99"/>
    <w:pPr>
      <w:pBdr>
        <w:top w:val="single" w:sz="4" w:space="0" w:color="auto"/>
        <w:left w:val="single" w:sz="4" w:space="0" w:color="000000"/>
        <w:right w:val="double" w:sz="6" w:space="0" w:color="000000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62">
    <w:name w:val="xl62"/>
    <w:basedOn w:val="Normal"/>
    <w:uiPriority w:val="99"/>
    <w:pPr>
      <w:spacing w:before="100" w:beforeAutospacing="1" w:after="100" w:afterAutospacing="1"/>
    </w:pPr>
    <w:rPr>
      <w:rFonts w:ascii="Arial" w:eastAsia="Arial Unicode MS" w:hAnsi="Arial" w:cs="Arial"/>
    </w:rPr>
  </w:style>
  <w:style w:type="paragraph" w:customStyle="1" w:styleId="xl63">
    <w:name w:val="xl63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  <w:i/>
      <w:iCs/>
      <w:sz w:val="22"/>
      <w:szCs w:val="22"/>
      <w:u w:val="single"/>
    </w:rPr>
  </w:style>
  <w:style w:type="paragraph" w:customStyle="1" w:styleId="xl64">
    <w:name w:val="xl64"/>
    <w:basedOn w:val="Normal"/>
    <w:uiPriority w:val="99"/>
    <w:pPr>
      <w:spacing w:before="100" w:beforeAutospacing="1" w:after="100" w:afterAutospacing="1"/>
    </w:pPr>
    <w:rPr>
      <w:rFonts w:eastAsia="Arial Unicode MS"/>
      <w:b/>
      <w:bCs/>
      <w:i/>
      <w:iCs/>
      <w:sz w:val="22"/>
      <w:szCs w:val="22"/>
    </w:rPr>
  </w:style>
  <w:style w:type="paragraph" w:customStyle="1" w:styleId="xl65">
    <w:name w:val="xl65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66">
    <w:name w:val="xl66"/>
    <w:basedOn w:val="Normal"/>
    <w:uiPriority w:val="99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xl67">
    <w:name w:val="xl67"/>
    <w:basedOn w:val="Normal"/>
    <w:uiPriority w:val="99"/>
    <w:pPr>
      <w:spacing w:before="100" w:beforeAutospacing="1" w:after="100" w:afterAutospacing="1"/>
    </w:pPr>
    <w:rPr>
      <w:rFonts w:eastAsia="Arial Unicode MS"/>
    </w:rPr>
  </w:style>
  <w:style w:type="paragraph" w:customStyle="1" w:styleId="xl68">
    <w:name w:val="xl68"/>
    <w:basedOn w:val="Normal"/>
    <w:uiPriority w:val="99"/>
    <w:pPr>
      <w:spacing w:before="100" w:beforeAutospacing="1" w:after="100" w:afterAutospacing="1"/>
    </w:pPr>
    <w:rPr>
      <w:rFonts w:eastAsia="Arial Unicode MS"/>
    </w:rPr>
  </w:style>
  <w:style w:type="paragraph" w:customStyle="1" w:styleId="xl69">
    <w:name w:val="xl69"/>
    <w:basedOn w:val="Normal"/>
    <w:uiPriority w:val="99"/>
    <w:pPr>
      <w:spacing w:before="100" w:beforeAutospacing="1" w:after="100" w:afterAutospacing="1"/>
      <w:jc w:val="center"/>
    </w:pPr>
    <w:rPr>
      <w:rFonts w:eastAsia="Arial Unicode MS"/>
      <w:b/>
      <w:bCs/>
    </w:rPr>
  </w:style>
  <w:style w:type="paragraph" w:customStyle="1" w:styleId="xl70">
    <w:name w:val="xl70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  <w:i/>
      <w:iCs/>
      <w:sz w:val="28"/>
      <w:szCs w:val="28"/>
    </w:rPr>
  </w:style>
  <w:style w:type="paragraph" w:customStyle="1" w:styleId="xl71">
    <w:name w:val="xl71"/>
    <w:basedOn w:val="Normal"/>
    <w:uiPriority w:val="99"/>
    <w:pPr>
      <w:spacing w:before="100" w:beforeAutospacing="1" w:after="100" w:afterAutospacing="1"/>
    </w:pPr>
    <w:rPr>
      <w:rFonts w:eastAsia="Arial Unicode MS"/>
      <w:b/>
      <w:bCs/>
      <w:i/>
      <w:iCs/>
      <w:sz w:val="28"/>
      <w:szCs w:val="28"/>
    </w:rPr>
  </w:style>
  <w:style w:type="paragraph" w:customStyle="1" w:styleId="xl72">
    <w:name w:val="xl72"/>
    <w:basedOn w:val="Normal"/>
    <w:uiPriority w:val="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xl73">
    <w:name w:val="xl73"/>
    <w:basedOn w:val="Normal"/>
    <w:uiPriority w:val="99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xl74">
    <w:name w:val="xl74"/>
    <w:basedOn w:val="Normal"/>
    <w:uiPriority w:val="99"/>
    <w:pPr>
      <w:pBdr>
        <w:right w:val="single" w:sz="4" w:space="0" w:color="auto"/>
      </w:pBd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xl75">
    <w:name w:val="xl75"/>
    <w:basedOn w:val="Normal"/>
    <w:uiPriority w:val="99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xl76">
    <w:name w:val="xl76"/>
    <w:basedOn w:val="Normal"/>
    <w:uiPriority w:val="99"/>
    <w:pPr>
      <w:pBdr>
        <w:right w:val="single" w:sz="4" w:space="0" w:color="auto"/>
      </w:pBd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xl77">
    <w:name w:val="xl77"/>
    <w:basedOn w:val="Normal"/>
    <w:uiPriority w:val="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xl78">
    <w:name w:val="xl78"/>
    <w:basedOn w:val="Normal"/>
    <w:uiPriority w:val="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xl79">
    <w:name w:val="xl79"/>
    <w:basedOn w:val="Normal"/>
    <w:uiPriority w:val="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xl80">
    <w:name w:val="xl80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32"/>
      <w:szCs w:val="32"/>
    </w:rPr>
  </w:style>
  <w:style w:type="paragraph" w:customStyle="1" w:styleId="xl81">
    <w:name w:val="xl81"/>
    <w:basedOn w:val="Normal"/>
    <w:uiPriority w:val="99"/>
    <w:pPr>
      <w:spacing w:before="100" w:beforeAutospacing="1" w:after="100" w:afterAutospacing="1"/>
    </w:pPr>
    <w:rPr>
      <w:rFonts w:eastAsia="Arial Unicode MS"/>
      <w:sz w:val="32"/>
      <w:szCs w:val="32"/>
      <w:u w:val="single"/>
    </w:rPr>
  </w:style>
  <w:style w:type="paragraph" w:customStyle="1" w:styleId="xl82">
    <w:name w:val="xl82"/>
    <w:basedOn w:val="Normal"/>
    <w:uiPriority w:val="99"/>
    <w:pPr>
      <w:spacing w:before="100" w:beforeAutospacing="1" w:after="100" w:afterAutospacing="1"/>
    </w:pPr>
    <w:rPr>
      <w:rFonts w:eastAsia="Arial Unicode MS"/>
      <w:b/>
      <w:bCs/>
      <w:i/>
      <w:iCs/>
      <w:sz w:val="32"/>
      <w:szCs w:val="32"/>
      <w:u w:val="single"/>
    </w:rPr>
  </w:style>
  <w:style w:type="paragraph" w:customStyle="1" w:styleId="xl83">
    <w:name w:val="xl83"/>
    <w:basedOn w:val="Normal"/>
    <w:uiPriority w:val="99"/>
    <w:pPr>
      <w:pBdr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84">
    <w:name w:val="xl84"/>
    <w:basedOn w:val="Normal"/>
    <w:uiPriority w:val="99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85">
    <w:name w:val="xl85"/>
    <w:basedOn w:val="Normal"/>
    <w:uiPriority w:val="99"/>
    <w:pPr>
      <w:pBdr>
        <w:top w:val="single" w:sz="4" w:space="0" w:color="auto"/>
        <w:right w:val="single" w:sz="4" w:space="0" w:color="000000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86">
    <w:name w:val="xl86"/>
    <w:basedOn w:val="Normal"/>
    <w:uiPriority w:val="99"/>
    <w:pPr>
      <w:pBdr>
        <w:top w:val="single" w:sz="4" w:space="0" w:color="auto"/>
        <w:right w:val="single" w:sz="4" w:space="0" w:color="000000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87">
    <w:name w:val="xl87"/>
    <w:basedOn w:val="Normal"/>
    <w:uiPriority w:val="99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88">
    <w:name w:val="xl88"/>
    <w:basedOn w:val="Normal"/>
    <w:uiPriority w:val="99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89">
    <w:name w:val="xl89"/>
    <w:basedOn w:val="Normal"/>
    <w:uiPriority w:val="99"/>
    <w:pPr>
      <w:pBdr>
        <w:bottom w:val="dotted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90">
    <w:name w:val="xl90"/>
    <w:basedOn w:val="Normal"/>
    <w:uiPriority w:val="99"/>
    <w:pPr>
      <w:pBdr>
        <w:bottom w:val="dotted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91">
    <w:name w:val="xl91"/>
    <w:basedOn w:val="Normal"/>
    <w:uiPriority w:val="99"/>
    <w:pPr>
      <w:pBdr>
        <w:bottom w:val="single" w:sz="4" w:space="0" w:color="auto"/>
        <w:right w:val="single" w:sz="4" w:space="0" w:color="000000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92">
    <w:name w:val="xl92"/>
    <w:basedOn w:val="Normal"/>
    <w:uiPriority w:val="99"/>
    <w:pPr>
      <w:pBdr>
        <w:bottom w:val="single" w:sz="4" w:space="0" w:color="auto"/>
        <w:right w:val="single" w:sz="4" w:space="0" w:color="000000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93">
    <w:name w:val="xl93"/>
    <w:basedOn w:val="Normal"/>
    <w:uiPriority w:val="99"/>
    <w:pPr>
      <w:pBdr>
        <w:bottom w:val="single" w:sz="4" w:space="0" w:color="auto"/>
        <w:right w:val="double" w:sz="6" w:space="0" w:color="000000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94">
    <w:name w:val="xl94"/>
    <w:basedOn w:val="Normal"/>
    <w:uiPriority w:val="99"/>
    <w:pPr>
      <w:pBdr>
        <w:bottom w:val="single" w:sz="4" w:space="0" w:color="auto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95">
    <w:name w:val="xl95"/>
    <w:basedOn w:val="Normal"/>
    <w:uiPriority w:val="99"/>
    <w:pPr>
      <w:pBdr>
        <w:bottom w:val="single" w:sz="4" w:space="0" w:color="auto"/>
        <w:right w:val="single" w:sz="4" w:space="0" w:color="000000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96">
    <w:name w:val="xl96"/>
    <w:basedOn w:val="Normal"/>
    <w:uiPriority w:val="99"/>
    <w:pPr>
      <w:pBdr>
        <w:top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97">
    <w:name w:val="xl97"/>
    <w:basedOn w:val="Normal"/>
    <w:uiPriority w:val="99"/>
    <w:pPr>
      <w:pBdr>
        <w:top w:val="single" w:sz="4" w:space="0" w:color="auto"/>
        <w:right w:val="double" w:sz="6" w:space="0" w:color="000000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98">
    <w:name w:val="xl98"/>
    <w:basedOn w:val="Normal"/>
    <w:uiPriority w:val="99"/>
    <w:pPr>
      <w:pBdr>
        <w:top w:val="single" w:sz="4" w:space="0" w:color="auto"/>
        <w:left w:val="double" w:sz="6" w:space="0" w:color="000000"/>
        <w:right w:val="single" w:sz="4" w:space="0" w:color="000000"/>
      </w:pBdr>
      <w:shd w:val="clear" w:color="000000" w:fill="auto"/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0"/>
      <w:szCs w:val="20"/>
    </w:rPr>
  </w:style>
  <w:style w:type="paragraph" w:customStyle="1" w:styleId="xl99">
    <w:name w:val="xl99"/>
    <w:basedOn w:val="Normal"/>
    <w:uiPriority w:val="99"/>
    <w:pPr>
      <w:pBdr>
        <w:top w:val="single" w:sz="4" w:space="0" w:color="auto"/>
        <w:right w:val="single" w:sz="4" w:space="0" w:color="000000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100">
    <w:name w:val="xl100"/>
    <w:basedOn w:val="Normal"/>
    <w:uiPriority w:val="99"/>
    <w:pPr>
      <w:pBdr>
        <w:top w:val="single" w:sz="4" w:space="0" w:color="auto"/>
        <w:right w:val="single" w:sz="4" w:space="0" w:color="000000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101">
    <w:name w:val="xl101"/>
    <w:basedOn w:val="Normal"/>
    <w:uiPriority w:val="99"/>
    <w:pPr>
      <w:pBdr>
        <w:top w:val="single" w:sz="4" w:space="0" w:color="auto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rial" w:eastAsia="Arial Unicode MS" w:hAnsi="Arial" w:cs="Arial"/>
      <w:b/>
      <w:bCs/>
      <w:sz w:val="20"/>
      <w:szCs w:val="20"/>
    </w:rPr>
  </w:style>
  <w:style w:type="paragraph" w:customStyle="1" w:styleId="xl102">
    <w:name w:val="xl102"/>
    <w:basedOn w:val="Normal"/>
    <w:uiPriority w:val="99"/>
    <w:pPr>
      <w:pBdr>
        <w:top w:val="single" w:sz="4" w:space="0" w:color="auto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103">
    <w:name w:val="xl103"/>
    <w:basedOn w:val="Normal"/>
    <w:uiPriority w:val="99"/>
    <w:pPr>
      <w:pBdr>
        <w:top w:val="single" w:sz="4" w:space="0" w:color="auto"/>
        <w:right w:val="single" w:sz="4" w:space="0" w:color="000000"/>
      </w:pBdr>
      <w:spacing w:before="100" w:beforeAutospacing="1" w:after="100" w:afterAutospacing="1"/>
    </w:pPr>
    <w:rPr>
      <w:rFonts w:ascii="Arial" w:eastAsia="Arial Unicode MS" w:hAnsi="Arial" w:cs="Arial"/>
      <w:sz w:val="22"/>
      <w:szCs w:val="22"/>
    </w:rPr>
  </w:style>
  <w:style w:type="paragraph" w:customStyle="1" w:styleId="xl104">
    <w:name w:val="xl104"/>
    <w:basedOn w:val="Normal"/>
    <w:uiPriority w:val="99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105">
    <w:name w:val="xl105"/>
    <w:basedOn w:val="Normal"/>
    <w:uiPriority w:val="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106">
    <w:name w:val="xl106"/>
    <w:basedOn w:val="Normal"/>
    <w:uiPriority w:val="99"/>
    <w:pPr>
      <w:pBdr>
        <w:top w:val="dotted" w:sz="4" w:space="0" w:color="000000"/>
        <w:bottom w:val="single" w:sz="4" w:space="0" w:color="auto"/>
        <w:right w:val="single" w:sz="4" w:space="0" w:color="000000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107">
    <w:name w:val="xl107"/>
    <w:basedOn w:val="Normal"/>
    <w:uiPriority w:val="99"/>
    <w:pPr>
      <w:spacing w:before="100" w:beforeAutospacing="1" w:after="100" w:afterAutospacing="1"/>
    </w:pPr>
    <w:rPr>
      <w:rFonts w:eastAsia="Arial Unicode MS"/>
      <w:b/>
      <w:bCs/>
      <w:sz w:val="40"/>
      <w:szCs w:val="40"/>
      <w:u w:val="single"/>
    </w:rPr>
  </w:style>
  <w:style w:type="paragraph" w:customStyle="1" w:styleId="xl108">
    <w:name w:val="xl108"/>
    <w:basedOn w:val="Normal"/>
    <w:uiPriority w:val="99"/>
    <w:pPr>
      <w:pBdr>
        <w:top w:val="dotted" w:sz="4" w:space="0" w:color="auto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109">
    <w:name w:val="xl109"/>
    <w:basedOn w:val="Normal"/>
    <w:uiPriority w:val="99"/>
    <w:pPr>
      <w:pBdr>
        <w:top w:val="dotted" w:sz="4" w:space="0" w:color="000000"/>
        <w:left w:val="single" w:sz="4" w:space="0" w:color="000000"/>
        <w:bottom w:val="single" w:sz="4" w:space="0" w:color="auto"/>
        <w:right w:val="single" w:sz="4" w:space="0" w:color="000000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0"/>
      <w:szCs w:val="20"/>
    </w:rPr>
  </w:style>
  <w:style w:type="paragraph" w:customStyle="1" w:styleId="xl110">
    <w:name w:val="xl110"/>
    <w:basedOn w:val="Normal"/>
    <w:uiPriority w:val="99"/>
    <w:pPr>
      <w:pBdr>
        <w:bottom w:val="single" w:sz="4" w:space="0" w:color="auto"/>
      </w:pBd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xl111">
    <w:name w:val="xl111"/>
    <w:basedOn w:val="Normal"/>
    <w:uiPriority w:val="99"/>
    <w:pPr>
      <w:pBdr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12">
    <w:name w:val="xl112"/>
    <w:basedOn w:val="Normal"/>
    <w:uiPriority w:val="99"/>
    <w:pPr>
      <w:pBdr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13">
    <w:name w:val="xl113"/>
    <w:basedOn w:val="Normal"/>
    <w:uiPriority w:val="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14">
    <w:name w:val="xl114"/>
    <w:basedOn w:val="Normal"/>
    <w:uiPriority w:val="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15">
    <w:name w:val="xl115"/>
    <w:basedOn w:val="Normal"/>
    <w:uiPriority w:val="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16">
    <w:name w:val="xl116"/>
    <w:basedOn w:val="Normal"/>
    <w:uiPriority w:val="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117">
    <w:name w:val="xl117"/>
    <w:basedOn w:val="Normal"/>
    <w:uiPriority w:val="99"/>
    <w:pPr>
      <w:pBdr>
        <w:right w:val="double" w:sz="6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18">
    <w:name w:val="xl118"/>
    <w:basedOn w:val="Normal"/>
    <w:uiPriority w:val="99"/>
    <w:pPr>
      <w:pBdr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19">
    <w:name w:val="xl119"/>
    <w:basedOn w:val="Normal"/>
    <w:uiPriority w:val="99"/>
    <w:pPr>
      <w:pBdr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20">
    <w:name w:val="xl120"/>
    <w:basedOn w:val="Normal"/>
    <w:uiPriority w:val="99"/>
    <w:pPr>
      <w:pBdr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21">
    <w:name w:val="xl121"/>
    <w:basedOn w:val="Normal"/>
    <w:uiPriority w:val="99"/>
    <w:pPr>
      <w:pBdr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122">
    <w:name w:val="xl122"/>
    <w:basedOn w:val="Normal"/>
    <w:uiPriority w:val="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23">
    <w:name w:val="xl123"/>
    <w:basedOn w:val="Normal"/>
    <w:uiPriority w:val="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u w:val="single"/>
    </w:rPr>
  </w:style>
  <w:style w:type="paragraph" w:customStyle="1" w:styleId="xl124">
    <w:name w:val="xl124"/>
    <w:basedOn w:val="Normal"/>
    <w:uiPriority w:val="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25">
    <w:name w:val="xl125"/>
    <w:basedOn w:val="Normal"/>
    <w:uiPriority w:val="99"/>
    <w:pPr>
      <w:pBdr>
        <w:top w:val="dotted" w:sz="4" w:space="0" w:color="000000"/>
        <w:bottom w:val="single" w:sz="4" w:space="0" w:color="auto"/>
        <w:right w:val="single" w:sz="4" w:space="0" w:color="000000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126">
    <w:name w:val="xl126"/>
    <w:basedOn w:val="Normal"/>
    <w:uiPriority w:val="99"/>
    <w:pPr>
      <w:pBdr>
        <w:bottom w:val="dotted" w:sz="4" w:space="0" w:color="auto"/>
        <w:right w:val="single" w:sz="4" w:space="0" w:color="000000"/>
      </w:pBd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xl127">
    <w:name w:val="xl127"/>
    <w:basedOn w:val="Normal"/>
    <w:uiPriority w:val="99"/>
    <w:pPr>
      <w:pBdr>
        <w:left w:val="single" w:sz="4" w:space="0" w:color="000000"/>
        <w:bottom w:val="dotted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28">
    <w:name w:val="xl128"/>
    <w:basedOn w:val="Normal"/>
    <w:uiPriority w:val="99"/>
    <w:pPr>
      <w:pBdr>
        <w:top w:val="single" w:sz="8" w:space="0" w:color="000000"/>
        <w:left w:val="single" w:sz="4" w:space="0" w:color="000000"/>
        <w:bottom w:val="dotted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29">
    <w:name w:val="xl129"/>
    <w:basedOn w:val="Normal"/>
    <w:uiPriority w:val="99"/>
    <w:pPr>
      <w:pBdr>
        <w:top w:val="dotted" w:sz="4" w:space="0" w:color="000000"/>
        <w:left w:val="single" w:sz="4" w:space="0" w:color="000000"/>
        <w:bottom w:val="dotted" w:sz="4" w:space="0" w:color="000000"/>
        <w:right w:val="single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130">
    <w:name w:val="xl130"/>
    <w:basedOn w:val="Normal"/>
    <w:uiPriority w:val="99"/>
    <w:pPr>
      <w:pBdr>
        <w:top w:val="dotted" w:sz="4" w:space="0" w:color="000000"/>
        <w:left w:val="single" w:sz="4" w:space="0" w:color="000000"/>
        <w:bottom w:val="dotted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131">
    <w:name w:val="xl131"/>
    <w:basedOn w:val="Normal"/>
    <w:uiPriority w:val="99"/>
    <w:pPr>
      <w:pBdr>
        <w:bottom w:val="dotted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32">
    <w:name w:val="xl132"/>
    <w:basedOn w:val="Normal"/>
    <w:uiPriority w:val="99"/>
    <w:pPr>
      <w:pBdr>
        <w:left w:val="single" w:sz="4" w:space="0" w:color="000000"/>
        <w:bottom w:val="dotted" w:sz="4" w:space="0" w:color="000000"/>
      </w:pBdr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xl133">
    <w:name w:val="xl133"/>
    <w:basedOn w:val="Normal"/>
    <w:uiPriority w:val="99"/>
    <w:pPr>
      <w:pBdr>
        <w:left w:val="single" w:sz="4" w:space="0" w:color="000000"/>
        <w:bottom w:val="dotted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134">
    <w:name w:val="xl134"/>
    <w:basedOn w:val="Normal"/>
    <w:uiPriority w:val="99"/>
    <w:pPr>
      <w:pBdr>
        <w:top w:val="dotted" w:sz="4" w:space="0" w:color="000000"/>
        <w:left w:val="single" w:sz="4" w:space="0" w:color="000000"/>
        <w:bottom w:val="dotted" w:sz="4" w:space="0" w:color="000000"/>
      </w:pBdr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xl135">
    <w:name w:val="xl135"/>
    <w:basedOn w:val="Normal"/>
    <w:uiPriority w:val="99"/>
    <w:pPr>
      <w:spacing w:before="100" w:beforeAutospacing="1" w:after="100" w:afterAutospacing="1"/>
    </w:pPr>
    <w:rPr>
      <w:rFonts w:eastAsia="Arial Unicode MS"/>
    </w:rPr>
  </w:style>
  <w:style w:type="paragraph" w:customStyle="1" w:styleId="xl136">
    <w:name w:val="xl136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  <w:u w:val="single"/>
    </w:rPr>
  </w:style>
  <w:style w:type="paragraph" w:customStyle="1" w:styleId="xl137">
    <w:name w:val="xl137"/>
    <w:basedOn w:val="Normal"/>
    <w:uiPriority w:val="99"/>
    <w:pPr>
      <w:spacing w:before="100" w:beforeAutospacing="1" w:after="100" w:afterAutospacing="1"/>
    </w:pPr>
    <w:rPr>
      <w:rFonts w:eastAsia="Arial Unicode MS"/>
    </w:rPr>
  </w:style>
  <w:style w:type="paragraph" w:customStyle="1" w:styleId="xl138">
    <w:name w:val="xl138"/>
    <w:basedOn w:val="Normal"/>
    <w:uiPriority w:val="99"/>
    <w:pPr>
      <w:spacing w:before="100" w:beforeAutospacing="1" w:after="100" w:afterAutospacing="1"/>
    </w:pPr>
    <w:rPr>
      <w:rFonts w:eastAsia="Arial Unicode MS"/>
      <w:b/>
      <w:bCs/>
    </w:rPr>
  </w:style>
  <w:style w:type="paragraph" w:customStyle="1" w:styleId="xl139">
    <w:name w:val="xl139"/>
    <w:basedOn w:val="Normal"/>
    <w:uiPriority w:val="99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140">
    <w:name w:val="xl140"/>
    <w:basedOn w:val="Normal"/>
    <w:uiPriority w:val="99"/>
    <w:pPr>
      <w:pBdr>
        <w:left w:val="single" w:sz="4" w:space="0" w:color="auto"/>
        <w:right w:val="single" w:sz="4" w:space="0" w:color="000000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141">
    <w:name w:val="xl141"/>
    <w:basedOn w:val="Normal"/>
    <w:uiPriority w:val="99"/>
    <w:pPr>
      <w:pBdr>
        <w:top w:val="single" w:sz="4" w:space="0" w:color="auto"/>
        <w:left w:val="single" w:sz="4" w:space="0" w:color="auto"/>
        <w:bottom w:val="dotted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142">
    <w:name w:val="xl142"/>
    <w:basedOn w:val="Normal"/>
    <w:uiPriority w:val="99"/>
    <w:pPr>
      <w:pBdr>
        <w:left w:val="single" w:sz="4" w:space="0" w:color="auto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143">
    <w:name w:val="xl143"/>
    <w:basedOn w:val="Normal"/>
    <w:uiPriority w:val="99"/>
    <w:pPr>
      <w:pBdr>
        <w:left w:val="single" w:sz="4" w:space="0" w:color="auto"/>
        <w:right w:val="single" w:sz="4" w:space="0" w:color="000000"/>
      </w:pBdr>
      <w:spacing w:before="100" w:beforeAutospacing="1" w:after="100" w:afterAutospacing="1"/>
    </w:pPr>
    <w:rPr>
      <w:rFonts w:eastAsia="Arial Unicode MS"/>
      <w:b/>
      <w:bCs/>
      <w:sz w:val="20"/>
      <w:szCs w:val="20"/>
      <w:u w:val="single"/>
    </w:rPr>
  </w:style>
  <w:style w:type="paragraph" w:customStyle="1" w:styleId="xl144">
    <w:name w:val="xl144"/>
    <w:basedOn w:val="Normal"/>
    <w:uiPriority w:val="99"/>
    <w:pPr>
      <w:pBdr>
        <w:left w:val="single" w:sz="4" w:space="0" w:color="auto"/>
        <w:bottom w:val="dotted" w:sz="4" w:space="0" w:color="auto"/>
        <w:right w:val="single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145">
    <w:name w:val="xl145"/>
    <w:basedOn w:val="Normal"/>
    <w:uiPriority w:val="99"/>
    <w:pPr>
      <w:pBdr>
        <w:left w:val="single" w:sz="4" w:space="0" w:color="auto"/>
        <w:bottom w:val="dotted" w:sz="4" w:space="0" w:color="000000"/>
        <w:right w:val="single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146">
    <w:name w:val="xl146"/>
    <w:basedOn w:val="Normal"/>
    <w:uiPriority w:val="99"/>
    <w:pPr>
      <w:pBdr>
        <w:left w:val="single" w:sz="4" w:space="0" w:color="auto"/>
        <w:bottom w:val="dotted" w:sz="4" w:space="0" w:color="auto"/>
        <w:right w:val="single" w:sz="4" w:space="0" w:color="000000"/>
      </w:pBdr>
      <w:spacing w:before="100" w:beforeAutospacing="1" w:after="100" w:afterAutospacing="1"/>
    </w:pPr>
    <w:rPr>
      <w:rFonts w:eastAsia="Arial Unicode MS"/>
      <w:b/>
      <w:bCs/>
      <w:sz w:val="20"/>
      <w:szCs w:val="20"/>
      <w:u w:val="single"/>
    </w:rPr>
  </w:style>
  <w:style w:type="paragraph" w:customStyle="1" w:styleId="xl147">
    <w:name w:val="xl147"/>
    <w:basedOn w:val="Normal"/>
    <w:uiPriority w:val="99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148">
    <w:name w:val="xl148"/>
    <w:basedOn w:val="Normal"/>
    <w:uiPriority w:val="99"/>
    <w:pPr>
      <w:pBdr>
        <w:left w:val="single" w:sz="4" w:space="0" w:color="000000"/>
        <w:bottom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49">
    <w:name w:val="xl149"/>
    <w:basedOn w:val="Normal"/>
    <w:uiPriority w:val="99"/>
    <w:pPr>
      <w:pBdr>
        <w:left w:val="single" w:sz="4" w:space="0" w:color="000000"/>
        <w:bottom w:val="single" w:sz="4" w:space="0" w:color="auto"/>
        <w:right w:val="double" w:sz="6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150">
    <w:name w:val="xl150"/>
    <w:basedOn w:val="Normal"/>
    <w:uiPriority w:val="99"/>
    <w:pPr>
      <w:pBdr>
        <w:left w:val="single" w:sz="4" w:space="0" w:color="000000"/>
        <w:bottom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51">
    <w:name w:val="xl151"/>
    <w:basedOn w:val="Normal"/>
    <w:uiPriority w:val="99"/>
    <w:pPr>
      <w:pBdr>
        <w:left w:val="single" w:sz="4" w:space="0" w:color="000000"/>
        <w:bottom w:val="single" w:sz="4" w:space="0" w:color="auto"/>
        <w:right w:val="single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152">
    <w:name w:val="xl152"/>
    <w:basedOn w:val="Normal"/>
    <w:uiPriority w:val="99"/>
    <w:pPr>
      <w:pBdr>
        <w:left w:val="single" w:sz="4" w:space="0" w:color="000000"/>
        <w:bottom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53">
    <w:name w:val="xl153"/>
    <w:basedOn w:val="Normal"/>
    <w:uiPriority w:val="99"/>
    <w:pPr>
      <w:pBdr>
        <w:left w:val="single" w:sz="4" w:space="0" w:color="auto"/>
        <w:bottom w:val="single" w:sz="4" w:space="0" w:color="auto"/>
        <w:right w:val="single" w:sz="4" w:space="0" w:color="000000"/>
      </w:pBdr>
      <w:spacing w:before="100" w:beforeAutospacing="1" w:after="100" w:afterAutospacing="1"/>
    </w:pPr>
    <w:rPr>
      <w:rFonts w:eastAsia="Arial Unicode MS"/>
      <w:b/>
      <w:bCs/>
      <w:sz w:val="20"/>
      <w:szCs w:val="20"/>
      <w:u w:val="single"/>
    </w:rPr>
  </w:style>
  <w:style w:type="paragraph" w:customStyle="1" w:styleId="xl154">
    <w:name w:val="xl154"/>
    <w:basedOn w:val="Normal"/>
    <w:uiPriority w:val="99"/>
    <w:pPr>
      <w:pBdr>
        <w:left w:val="single" w:sz="4" w:space="0" w:color="000000"/>
        <w:bottom w:val="single" w:sz="4" w:space="0" w:color="auto"/>
      </w:pBdr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xl155">
    <w:name w:val="xl155"/>
    <w:basedOn w:val="Normal"/>
    <w:uiPriority w:val="99"/>
    <w:pPr>
      <w:pBdr>
        <w:left w:val="single" w:sz="4" w:space="0" w:color="000000"/>
        <w:bottom w:val="single" w:sz="4" w:space="0" w:color="auto"/>
      </w:pBdr>
      <w:spacing w:before="100" w:beforeAutospacing="1" w:after="100" w:afterAutospacing="1"/>
      <w:jc w:val="center"/>
    </w:pPr>
    <w:rPr>
      <w:rFonts w:eastAsia="Arial Unicode MS"/>
      <w:sz w:val="22"/>
      <w:szCs w:val="22"/>
    </w:rPr>
  </w:style>
  <w:style w:type="paragraph" w:customStyle="1" w:styleId="xl156">
    <w:name w:val="xl156"/>
    <w:basedOn w:val="Normal"/>
    <w:uiPriority w:val="99"/>
    <w:pPr>
      <w:pBdr>
        <w:left w:val="single" w:sz="4" w:space="0" w:color="000000"/>
        <w:bottom w:val="single" w:sz="4" w:space="0" w:color="auto"/>
        <w:right w:val="double" w:sz="6" w:space="0" w:color="000000"/>
      </w:pBdr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xl157">
    <w:name w:val="xl157"/>
    <w:basedOn w:val="Normal"/>
    <w:uiPriority w:val="99"/>
    <w:pPr>
      <w:pBdr>
        <w:left w:val="single" w:sz="4" w:space="0" w:color="000000"/>
        <w:bottom w:val="single" w:sz="4" w:space="0" w:color="auto"/>
        <w:right w:val="single" w:sz="4" w:space="0" w:color="000000"/>
      </w:pBd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xl158">
    <w:name w:val="xl158"/>
    <w:basedOn w:val="Normal"/>
    <w:uiPriority w:val="99"/>
    <w:pPr>
      <w:pBdr>
        <w:left w:val="single" w:sz="4" w:space="0" w:color="auto"/>
        <w:bottom w:val="single" w:sz="4" w:space="0" w:color="auto"/>
        <w:right w:val="single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159">
    <w:name w:val="xl159"/>
    <w:basedOn w:val="Normal"/>
    <w:uiPriority w:val="99"/>
    <w:pPr>
      <w:pBdr>
        <w:top w:val="dotted" w:sz="4" w:space="0" w:color="000000"/>
        <w:left w:val="single" w:sz="4" w:space="0" w:color="000000"/>
        <w:bottom w:val="single" w:sz="4" w:space="0" w:color="auto"/>
      </w:pBdr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xl160">
    <w:name w:val="xl160"/>
    <w:basedOn w:val="Normal"/>
    <w:uiPriority w:val="99"/>
    <w:pPr>
      <w:pBdr>
        <w:top w:val="dotted" w:sz="4" w:space="0" w:color="000000"/>
        <w:left w:val="single" w:sz="4" w:space="0" w:color="000000"/>
        <w:bottom w:val="single" w:sz="4" w:space="0" w:color="auto"/>
      </w:pBdr>
      <w:spacing w:before="100" w:beforeAutospacing="1" w:after="100" w:afterAutospacing="1"/>
      <w:jc w:val="right"/>
    </w:pPr>
    <w:rPr>
      <w:rFonts w:eastAsia="Arial Unicode MS"/>
    </w:rPr>
  </w:style>
  <w:style w:type="paragraph" w:customStyle="1" w:styleId="xl161">
    <w:name w:val="xl161"/>
    <w:basedOn w:val="Normal"/>
    <w:uiPriority w:val="99"/>
    <w:pPr>
      <w:pBdr>
        <w:top w:val="dotted" w:sz="4" w:space="0" w:color="000000"/>
        <w:left w:val="single" w:sz="4" w:space="0" w:color="000000"/>
        <w:bottom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62">
    <w:name w:val="xl162"/>
    <w:basedOn w:val="Normal"/>
    <w:uiPriority w:val="99"/>
    <w:pPr>
      <w:pBdr>
        <w:left w:val="single" w:sz="4" w:space="0" w:color="000000"/>
        <w:bottom w:val="single" w:sz="4" w:space="0" w:color="auto"/>
      </w:pBdr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xl163">
    <w:name w:val="xl163"/>
    <w:basedOn w:val="Normal"/>
    <w:uiPriority w:val="99"/>
    <w:pPr>
      <w:pBdr>
        <w:left w:val="single" w:sz="4" w:space="0" w:color="000000"/>
        <w:bottom w:val="dotted" w:sz="4" w:space="0" w:color="000000"/>
      </w:pBdr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xl164">
    <w:name w:val="xl164"/>
    <w:basedOn w:val="Normal"/>
    <w:uiPriority w:val="99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xl165">
    <w:name w:val="xl165"/>
    <w:basedOn w:val="Normal"/>
    <w:uiPriority w:val="99"/>
    <w:pPr>
      <w:pBdr>
        <w:left w:val="single" w:sz="4" w:space="0" w:color="000000"/>
      </w:pBdr>
      <w:spacing w:before="100" w:beforeAutospacing="1" w:after="100" w:afterAutospacing="1"/>
    </w:pPr>
    <w:rPr>
      <w:rFonts w:eastAsia="Arial Unicode MS"/>
    </w:rPr>
  </w:style>
  <w:style w:type="paragraph" w:customStyle="1" w:styleId="xl166">
    <w:name w:val="xl166"/>
    <w:basedOn w:val="Normal"/>
    <w:uiPriority w:val="99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sz w:val="22"/>
      <w:szCs w:val="22"/>
    </w:rPr>
  </w:style>
  <w:style w:type="paragraph" w:customStyle="1" w:styleId="xl167">
    <w:name w:val="xl167"/>
    <w:basedOn w:val="Normal"/>
    <w:uiPriority w:val="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168">
    <w:name w:val="xl168"/>
    <w:basedOn w:val="Normal"/>
    <w:uiPriority w:val="99"/>
    <w:pPr>
      <w:pBdr>
        <w:left w:val="single" w:sz="4" w:space="0" w:color="000000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sz w:val="20"/>
      <w:szCs w:val="20"/>
    </w:rPr>
  </w:style>
  <w:style w:type="paragraph" w:customStyle="1" w:styleId="xl169">
    <w:name w:val="xl169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sz w:val="20"/>
      <w:szCs w:val="20"/>
    </w:rPr>
  </w:style>
  <w:style w:type="paragraph" w:customStyle="1" w:styleId="xl170">
    <w:name w:val="xl170"/>
    <w:basedOn w:val="Normal"/>
    <w:uiPriority w:val="99"/>
    <w:pPr>
      <w:pBdr>
        <w:left w:val="single" w:sz="4" w:space="0" w:color="000000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sz w:val="20"/>
      <w:szCs w:val="20"/>
    </w:rPr>
  </w:style>
  <w:style w:type="paragraph" w:customStyle="1" w:styleId="xl171">
    <w:name w:val="xl171"/>
    <w:basedOn w:val="Normal"/>
    <w:uiPriority w:val="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sz w:val="20"/>
      <w:szCs w:val="20"/>
    </w:rPr>
  </w:style>
  <w:style w:type="paragraph" w:customStyle="1" w:styleId="xl172">
    <w:name w:val="xl172"/>
    <w:basedOn w:val="Normal"/>
    <w:uiPriority w:val="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  <w:b/>
      <w:bCs/>
    </w:rPr>
  </w:style>
  <w:style w:type="paragraph" w:customStyle="1" w:styleId="xl173">
    <w:name w:val="xl173"/>
    <w:basedOn w:val="Normal"/>
    <w:uiPriority w:val="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74">
    <w:name w:val="xl174"/>
    <w:basedOn w:val="Normal"/>
    <w:uiPriority w:val="99"/>
    <w:pPr>
      <w:pBdr>
        <w:bottom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75">
    <w:name w:val="xl175"/>
    <w:basedOn w:val="Normal"/>
    <w:uiPriority w:val="99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xl176">
    <w:name w:val="xl176"/>
    <w:basedOn w:val="Normal"/>
    <w:uiPriority w:val="99"/>
    <w:pPr>
      <w:pBdr>
        <w:bottom w:val="single" w:sz="4" w:space="0" w:color="auto"/>
      </w:pBd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xl177">
    <w:name w:val="xl177"/>
    <w:basedOn w:val="Normal"/>
    <w:uiPriority w:val="99"/>
    <w:pPr>
      <w:pBdr>
        <w:bottom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78">
    <w:name w:val="xl178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  <w:sz w:val="20"/>
      <w:szCs w:val="20"/>
    </w:rPr>
  </w:style>
  <w:style w:type="paragraph" w:customStyle="1" w:styleId="xl179">
    <w:name w:val="xl179"/>
    <w:basedOn w:val="Normal"/>
    <w:uiPriority w:val="99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xl180">
    <w:name w:val="xl180"/>
    <w:basedOn w:val="Normal"/>
    <w:uiPriority w:val="99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xl181">
    <w:name w:val="xl181"/>
    <w:basedOn w:val="Normal"/>
    <w:uiPriority w:val="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82">
    <w:name w:val="xl182"/>
    <w:basedOn w:val="Normal"/>
    <w:uiPriority w:val="99"/>
    <w:pPr>
      <w:pBdr>
        <w:right w:val="single" w:sz="4" w:space="0" w:color="auto"/>
      </w:pBd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xl183">
    <w:name w:val="xl183"/>
    <w:basedOn w:val="Normal"/>
    <w:uiPriority w:val="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184">
    <w:name w:val="xl184"/>
    <w:basedOn w:val="Normal"/>
    <w:uiPriority w:val="99"/>
    <w:pPr>
      <w:pBdr>
        <w:bottom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BalloonText">
    <w:name w:val="Balloon Text"/>
    <w:basedOn w:val="Normal"/>
    <w:link w:val="BalloonTextChar"/>
    <w:uiPriority w:val="99"/>
    <w:semiHidden/>
    <w:rsid w:val="003C2B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  <w:lang w:val="it-IT" w:eastAsia="it-IT"/>
    </w:rPr>
  </w:style>
  <w:style w:type="table" w:styleId="TableGrid">
    <w:name w:val="Table Grid"/>
    <w:basedOn w:val="TableNormal"/>
    <w:uiPriority w:val="99"/>
    <w:rsid w:val="008D1B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5A27"/>
    <w:pPr>
      <w:ind w:left="720"/>
    </w:pPr>
  </w:style>
  <w:style w:type="character" w:styleId="CommentReference">
    <w:name w:val="annotation reference"/>
    <w:uiPriority w:val="99"/>
    <w:semiHidden/>
    <w:rsid w:val="00EF55F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F55F3"/>
    <w:rPr>
      <w:sz w:val="20"/>
      <w:szCs w:val="20"/>
    </w:rPr>
  </w:style>
  <w:style w:type="character" w:customStyle="1" w:styleId="CommentTextChar">
    <w:name w:val="Comment Text Char"/>
    <w:link w:val="CommentText"/>
    <w:semiHidden/>
    <w:rsid w:val="00EF55F3"/>
    <w:rPr>
      <w:lang w:val="it-IT" w:eastAsia="it-IT"/>
    </w:rPr>
  </w:style>
  <w:style w:type="paragraph" w:styleId="Revision">
    <w:name w:val="Revision"/>
    <w:hidden/>
    <w:uiPriority w:val="99"/>
    <w:semiHidden/>
    <w:rsid w:val="00A221F3"/>
    <w:rPr>
      <w:sz w:val="24"/>
      <w:szCs w:val="24"/>
      <w:lang w:val="it-IT" w:eastAsia="it-IT"/>
    </w:rPr>
  </w:style>
  <w:style w:type="character" w:styleId="Hyperlink">
    <w:name w:val="Hyperlink"/>
    <w:uiPriority w:val="99"/>
    <w:unhideWhenUsed/>
    <w:rsid w:val="00F327A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Modelli\DocumVuot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30291C393C38479987D468ADB5A051" ma:contentTypeVersion="25" ma:contentTypeDescription="Create a new document." ma:contentTypeScope="" ma:versionID="9ef30326964f2922aa02e355ba1509a1">
  <xsd:schema xmlns:xsd="http://www.w3.org/2001/XMLSchema" xmlns:xs="http://www.w3.org/2001/XMLSchema" xmlns:p="http://schemas.microsoft.com/office/2006/metadata/properties" xmlns:ns2="c1fdd505-2570-46c2-bd04-3e0f2d874cf5" xmlns:ns3="62d3e8c3-2acd-4d34-bb31-d757198191dd" xmlns:ns4="5566f5a4-3704-4b74-babd-8605f89eb2b4" targetNamespace="http://schemas.microsoft.com/office/2006/metadata/properties" ma:root="true" ma:fieldsID="beb4aa423d6fb36254344965755bb607" ns2:_="" ns3:_="" ns4:_="">
    <xsd:import namespace="c1fdd505-2570-46c2-bd04-3e0f2d874cf5"/>
    <xsd:import namespace="62d3e8c3-2acd-4d34-bb31-d757198191dd"/>
    <xsd:import namespace="5566f5a4-3704-4b74-babd-8605f89eb2b4"/>
    <xsd:element name="properties">
      <xsd:complexType>
        <xsd:sequence>
          <xsd:element name="documentManagement">
            <xsd:complexType>
              <xsd:all>
                <xsd:element ref="ns2:j78542b1fffc4a1c84659474212e3133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dd505-2570-46c2-bd04-3e0f2d874cf5" elementFormDefault="qualified">
    <xsd:import namespace="http://schemas.microsoft.com/office/2006/documentManagement/types"/>
    <xsd:import namespace="http://schemas.microsoft.com/office/infopath/2007/PartnerControls"/>
    <xsd:element name="j78542b1fffc4a1c84659474212e3133" ma:index="9" nillable="true" ma:taxonomy="true" ma:internalName="j78542b1fffc4a1c84659474212e3133" ma:taxonomyFieldName="ADBContentGroup" ma:displayName="Content Group" ma:default="" ma:fieldId="{378542b1-fffc-4a1c-8465-9474212e3133}" ma:taxonomyMulti="true" ma:sspId="115af50e-efb3-4a0e-b425-875ff625e09e" ma:termSetId="2a9ffbee-93a5-418b-bcdb-8d6817936e6b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d3e8c3-2acd-4d34-bb31-d757198191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fals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fals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66f5a4-3704-4b74-babd-8605f89eb2b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234C30-3701-44D4-8003-DDA47D673F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B5217E-6550-4D56-995B-0018E20011D0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8BE5D73-983D-41A1-96B0-C9C9510BA0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771EC3-C7A5-4398-AEDB-6888F336D4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dd505-2570-46c2-bd04-3e0f2d874cf5"/>
    <ds:schemaRef ds:uri="62d3e8c3-2acd-4d34-bb31-d757198191dd"/>
    <ds:schemaRef ds:uri="5566f5a4-3704-4b74-babd-8605f89eb2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DocumVuoto.dot</Template>
  <TotalTime>2</TotalTime>
  <Pages>4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6.  STANDARD FORMS FOR PROPOSAL SUBMISSION</vt:lpstr>
    </vt:vector>
  </TitlesOfParts>
  <Company>Ingea Consulting Srl</Company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6.  STANDARD FORMS FOR PROPOSAL SUBMISSION</dc:title>
  <dc:subject>CV Template</dc:subject>
  <dc:creator>COSO</dc:creator>
  <cp:keywords>CVs, Curriculum Vitae, Template</cp:keywords>
  <dc:description>Last updated 28 April 2021</dc:description>
  <cp:lastModifiedBy>Vitaly Benidovsky</cp:lastModifiedBy>
  <cp:revision>2</cp:revision>
  <cp:lastPrinted>2010-10-25T13:17:00Z</cp:lastPrinted>
  <dcterms:created xsi:type="dcterms:W3CDTF">2026-02-17T16:48:00Z</dcterms:created>
  <dcterms:modified xsi:type="dcterms:W3CDTF">2026-02-17T16:48:00Z</dcterms:modified>
  <cp:category>RFP 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00e4aaaf4624e24a7df7f06faa038c6">
    <vt:lpwstr>English|16ac8743-31bb-43f8-9a73-533a041667d6</vt:lpwstr>
  </property>
  <property fmtid="{D5CDD505-2E9C-101B-9397-08002B2CF9AE}" pid="3" name="TaxCatchAll">
    <vt:lpwstr>1;#English|16ac8743-31bb-43f8-9a73-533a041667d6</vt:lpwstr>
  </property>
  <property fmtid="{D5CDD505-2E9C-101B-9397-08002B2CF9AE}" pid="4" name="j78542b1fffc4a1c84659474212e3133">
    <vt:lpwstr/>
  </property>
  <property fmtid="{D5CDD505-2E9C-101B-9397-08002B2CF9AE}" pid="5" name="MediaServiceFastMetadata">
    <vt:lpwstr/>
  </property>
  <property fmtid="{D5CDD505-2E9C-101B-9397-08002B2CF9AE}" pid="6" name="MediaServiceMetadata">
    <vt:lpwstr/>
  </property>
  <property fmtid="{D5CDD505-2E9C-101B-9397-08002B2CF9AE}" pid="7" name="ADBDepartmentOwner">
    <vt:lpwstr/>
  </property>
  <property fmtid="{D5CDD505-2E9C-101B-9397-08002B2CF9AE}" pid="8" name="ADBCountry">
    <vt:lpwstr/>
  </property>
  <property fmtid="{D5CDD505-2E9C-101B-9397-08002B2CF9AE}" pid="9" name="d01a0ce1b141461dbfb235a3ab729a2c">
    <vt:lpwstr/>
  </property>
  <property fmtid="{D5CDD505-2E9C-101B-9397-08002B2CF9AE}" pid="10" name="ADBDocumentSecurity">
    <vt:lpwstr/>
  </property>
  <property fmtid="{D5CDD505-2E9C-101B-9397-08002B2CF9AE}" pid="11" name="ADBDocumentLanguage">
    <vt:lpwstr>1;#English|16ac8743-31bb-43f8-9a73-533a041667d6</vt:lpwstr>
  </property>
  <property fmtid="{D5CDD505-2E9C-101B-9397-08002B2CF9AE}" pid="12" name="p030e467f78f45b4ae8f7e2c17ea4d82">
    <vt:lpwstr/>
  </property>
  <property fmtid="{D5CDD505-2E9C-101B-9397-08002B2CF9AE}" pid="13" name="d61536b25a8a4fedb48bb564279be82a">
    <vt:lpwstr/>
  </property>
  <property fmtid="{D5CDD505-2E9C-101B-9397-08002B2CF9AE}" pid="14" name="ADBSector">
    <vt:lpwstr/>
  </property>
  <property fmtid="{D5CDD505-2E9C-101B-9397-08002B2CF9AE}" pid="15" name="ADBContentGroup">
    <vt:lpwstr/>
  </property>
  <property fmtid="{D5CDD505-2E9C-101B-9397-08002B2CF9AE}" pid="16" name="a37ff23a602146d4934a49238d370ca5">
    <vt:lpwstr/>
  </property>
  <property fmtid="{D5CDD505-2E9C-101B-9397-08002B2CF9AE}" pid="17" name="k985dbdc596c44d7acaf8184f33920f0">
    <vt:lpwstr/>
  </property>
  <property fmtid="{D5CDD505-2E9C-101B-9397-08002B2CF9AE}" pid="18" name="ADBDocumentType">
    <vt:lpwstr/>
  </property>
</Properties>
</file>